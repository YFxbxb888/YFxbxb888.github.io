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36783" w14:textId="0040B645" w:rsidR="001548A3" w:rsidRDefault="006E2698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9D20E6" wp14:editId="3CF2C80E">
                <wp:simplePos x="0" y="0"/>
                <wp:positionH relativeFrom="column">
                  <wp:posOffset>421967</wp:posOffset>
                </wp:positionH>
                <wp:positionV relativeFrom="paragraph">
                  <wp:posOffset>5258875</wp:posOffset>
                </wp:positionV>
                <wp:extent cx="6608581" cy="1031240"/>
                <wp:effectExtent l="0" t="0" r="0" b="0"/>
                <wp:wrapNone/>
                <wp:docPr id="3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8581" cy="1031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175697" w14:textId="7E6D1FBA" w:rsidR="006E2698" w:rsidRPr="006E2698" w:rsidRDefault="006E2698" w:rsidP="006E2698">
                            <w:pPr>
                              <w:spacing w:line="36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 xml:space="preserve">2019.09 –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>山西工程技术学院经济与管理系1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>9级电子商务一班</w:t>
                            </w:r>
                            <w:r w:rsidR="00062E3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 w:rsidR="00062E3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 xml:space="preserve">         职位</w:t>
                            </w:r>
                            <w:r w:rsidR="00062E3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>;</w:t>
                            </w:r>
                            <w:r w:rsidR="00062E35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C7E8C" w:themeColor="accent1"/>
                                <w:kern w:val="24"/>
                                <w:szCs w:val="21"/>
                              </w:rPr>
                              <w:t>心理委员</w:t>
                            </w:r>
                          </w:p>
                          <w:p w14:paraId="6E6E09DA" w14:textId="77777777" w:rsidR="001B1FFA" w:rsidRPr="001B1FFA" w:rsidRDefault="001B1FFA" w:rsidP="001B1FFA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  <w:r w:rsidRPr="001B1FFA"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  <w:t>1. 负责心理`辅导工作，</w:t>
                            </w:r>
                            <w:proofErr w:type="gramStart"/>
                            <w:r w:rsidRPr="001B1FFA"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  <w:t>根据心委会</w:t>
                            </w:r>
                            <w:proofErr w:type="gramEnd"/>
                            <w:r w:rsidRPr="001B1FFA"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  <w:t>要求认真工作，严格执行工作计划，科学安排心理辅导的工作；</w:t>
                            </w:r>
                          </w:p>
                          <w:p w14:paraId="0E7CE89C" w14:textId="0DD86AEC" w:rsidR="001B1FFA" w:rsidRPr="001B1FFA" w:rsidRDefault="001B1FFA" w:rsidP="001B1FFA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</w:pPr>
                            <w:r w:rsidRPr="001B1FFA"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  <w:t>2. 按照学院</w:t>
                            </w:r>
                            <w:proofErr w:type="gramStart"/>
                            <w:r w:rsidRPr="001B1FFA"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  <w:t>和系部要求</w:t>
                            </w:r>
                            <w:proofErr w:type="gramEnd"/>
                            <w:r w:rsidRPr="001B1FFA"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  <w:t>进行心理</w:t>
                            </w:r>
                            <w:r w:rsidR="001473CB"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健康月</w:t>
                            </w:r>
                            <w:r w:rsidRPr="001B1FFA"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  <w:t>、沙盘活动、心理知识竞赛等各个环节；</w:t>
                            </w:r>
                          </w:p>
                          <w:p w14:paraId="400C09BE" w14:textId="68F45840" w:rsidR="006E2698" w:rsidRDefault="001B1FFA" w:rsidP="001B1FFA">
                            <w:pPr>
                              <w:spacing w:line="360" w:lineRule="exact"/>
                            </w:pPr>
                            <w:r w:rsidRPr="001B1FFA">
                              <w:rPr>
                                <w:rFonts w:ascii="微软雅黑" w:eastAsia="微软雅黑" w:hAnsi="微软雅黑"/>
                                <w:color w:val="545454"/>
                                <w:kern w:val="24"/>
                                <w:szCs w:val="21"/>
                              </w:rPr>
                              <w:t>3. 荣获由中国心理学会颁发的“全国高校心理委员MOOC培训合格证书”。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9D20E6" id="_x0000_t202" coordsize="21600,21600" o:spt="202" path="m,l,21600r21600,l21600,xe">
                <v:stroke joinstyle="miter"/>
                <v:path gradientshapeok="t" o:connecttype="rect"/>
              </v:shapetype>
              <v:shape id="文本框 99" o:spid="_x0000_s1026" type="#_x0000_t202" style="position:absolute;margin-left:33.25pt;margin-top:414.1pt;width:520.35pt;height:81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" filled="f" stroked="f">
                <v:textbox style="mso-fit-shape-to-text:t">
                  <w:txbxContent>
                    <w:p w14:paraId="54175697" w14:textId="7E6D1FBA" w:rsidR="006E2698" w:rsidRPr="006E2698" w:rsidRDefault="006E2698" w:rsidP="006E2698">
                      <w:pPr>
                        <w:spacing w:line="360" w:lineRule="exact"/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 xml:space="preserve">2019.09 –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>至今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>山西工程技术学院经济与管理系1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>9级电子商务一班</w:t>
                      </w:r>
                      <w:r w:rsidR="00062E35">
                        <w:rPr>
                          <w:rFonts w:ascii="微软雅黑" w:eastAsia="微软雅黑" w:hAnsi="微软雅黑" w:hint="eastAsia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 xml:space="preserve"> </w:t>
                      </w:r>
                      <w:r w:rsidR="00062E35">
                        <w:rPr>
                          <w:rFonts w:ascii="微软雅黑" w:eastAsia="微软雅黑" w:hAnsi="微软雅黑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 xml:space="preserve">         职位</w:t>
                      </w:r>
                      <w:r w:rsidR="00062E35">
                        <w:rPr>
                          <w:rFonts w:ascii="微软雅黑" w:eastAsia="微软雅黑" w:hAnsi="微软雅黑" w:hint="eastAsia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>;</w:t>
                      </w:r>
                      <w:r w:rsidR="00062E35">
                        <w:rPr>
                          <w:rFonts w:ascii="微软雅黑" w:eastAsia="微软雅黑" w:hAnsi="微软雅黑"/>
                          <w:b/>
                          <w:bCs/>
                          <w:color w:val="5C7E8C" w:themeColor="accent1"/>
                          <w:kern w:val="24"/>
                          <w:szCs w:val="21"/>
                        </w:rPr>
                        <w:t>心理委员</w:t>
                      </w:r>
                    </w:p>
                    <w:p w14:paraId="6E6E09DA" w14:textId="77777777" w:rsidR="001B1FFA" w:rsidRPr="001B1FFA" w:rsidRDefault="001B1FFA" w:rsidP="001B1FFA">
                      <w:pPr>
                        <w:spacing w:line="360" w:lineRule="exact"/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</w:pPr>
                      <w:r w:rsidRPr="001B1FFA"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  <w:t>1. 负责心理`辅导工作，</w:t>
                      </w:r>
                      <w:proofErr w:type="gramStart"/>
                      <w:r w:rsidRPr="001B1FFA"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  <w:t>根据心委会</w:t>
                      </w:r>
                      <w:proofErr w:type="gramEnd"/>
                      <w:r w:rsidRPr="001B1FFA"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  <w:t>要求认真工作，严格执行工作计划，科学安排心理辅导的工作；</w:t>
                      </w:r>
                    </w:p>
                    <w:p w14:paraId="0E7CE89C" w14:textId="0DD86AEC" w:rsidR="001B1FFA" w:rsidRPr="001B1FFA" w:rsidRDefault="001B1FFA" w:rsidP="001B1FFA">
                      <w:pPr>
                        <w:spacing w:line="360" w:lineRule="exact"/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</w:pPr>
                      <w:r w:rsidRPr="001B1FFA"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  <w:t>2. 按照学院</w:t>
                      </w:r>
                      <w:proofErr w:type="gramStart"/>
                      <w:r w:rsidRPr="001B1FFA"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  <w:t>和系部要求</w:t>
                      </w:r>
                      <w:proofErr w:type="gramEnd"/>
                      <w:r w:rsidRPr="001B1FFA"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  <w:t>进行心理</w:t>
                      </w:r>
                      <w:r w:rsidR="001473CB"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健康月</w:t>
                      </w:r>
                      <w:r w:rsidRPr="001B1FFA"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  <w:t>、沙盘活动、心理知识竞赛等各个环节；</w:t>
                      </w:r>
                    </w:p>
                    <w:p w14:paraId="400C09BE" w14:textId="68F45840" w:rsidR="006E2698" w:rsidRDefault="001B1FFA" w:rsidP="001B1FFA">
                      <w:pPr>
                        <w:spacing w:line="360" w:lineRule="exact"/>
                      </w:pPr>
                      <w:r w:rsidRPr="001B1FFA">
                        <w:rPr>
                          <w:rFonts w:ascii="微软雅黑" w:eastAsia="微软雅黑" w:hAnsi="微软雅黑"/>
                          <w:color w:val="545454"/>
                          <w:kern w:val="24"/>
                          <w:szCs w:val="21"/>
                        </w:rPr>
                        <w:t>3. 荣获由中国心理学会颁发的“全国高校心理委员MOOC培训合格证书”。</w:t>
                      </w:r>
                    </w:p>
                  </w:txbxContent>
                </v:textbox>
              </v:shape>
            </w:pict>
          </mc:Fallback>
        </mc:AlternateContent>
      </w:r>
      <w:r w:rsidR="00BB28B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95B3FB" wp14:editId="28350B42">
                <wp:simplePos x="0" y="0"/>
                <wp:positionH relativeFrom="column">
                  <wp:posOffset>9183</wp:posOffset>
                </wp:positionH>
                <wp:positionV relativeFrom="paragraph">
                  <wp:posOffset>8646</wp:posOffset>
                </wp:positionV>
                <wp:extent cx="7130318" cy="10691495"/>
                <wp:effectExtent l="0" t="0" r="0" b="0"/>
                <wp:wrapNone/>
                <wp:docPr id="103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0318" cy="10691495"/>
                          <a:chOff x="0" y="0"/>
                          <a:chExt cx="7130577" cy="10691813"/>
                        </a:xfrm>
                      </wpg:grpSpPr>
                      <wps:wsp>
                        <wps:cNvPr id="1038" name="矩形 1038"/>
                        <wps:cNvSpPr/>
                        <wps:spPr>
                          <a:xfrm>
                            <a:off x="0" y="0"/>
                            <a:ext cx="294187" cy="1069181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40" name="文本框 68"/>
                        <wps:cNvSpPr txBox="1"/>
                        <wps:spPr>
                          <a:xfrm>
                            <a:off x="449635" y="506143"/>
                            <a:ext cx="2891155" cy="9169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4483BF" w14:textId="77777777" w:rsidR="001548A3" w:rsidRDefault="00CE21D7">
                              <w:pPr>
                                <w:spacing w:line="80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 w:val="48"/>
                                  <w:szCs w:val="48"/>
                                </w:rPr>
                                <w:t>杨帆</w:t>
                              </w:r>
                              <w:r w:rsidR="008B03C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4A7F310B" w14:textId="2F878748" w:rsidR="001548A3" w:rsidRDefault="008B03CA">
                              <w:pPr>
                                <w:spacing w:line="50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kern w:val="24"/>
                                </w:rPr>
                                <w:t>求职意向：</w:t>
                              </w:r>
                              <w:r w:rsidR="00977826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kern w:val="24"/>
                                </w:rPr>
                                <w:t>H</w:t>
                              </w:r>
                              <w:r w:rsidR="00977826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kern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041" name="组合 1041"/>
                        <wpg:cNvGrpSpPr/>
                        <wpg:grpSpPr>
                          <a:xfrm>
                            <a:off x="537136" y="1504563"/>
                            <a:ext cx="5185537" cy="345440"/>
                            <a:chOff x="537136" y="1504563"/>
                            <a:chExt cx="5185537" cy="345440"/>
                          </a:xfrm>
                        </wpg:grpSpPr>
                        <wps:wsp>
                          <wps:cNvPr id="1042" name="KSO_Shape"/>
                          <wps:cNvSpPr/>
                          <wps:spPr bwMode="auto">
                            <a:xfrm>
                              <a:off x="1791584" y="1612537"/>
                              <a:ext cx="160341" cy="160341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1043" name="KSO_Shape"/>
                          <wps:cNvSpPr/>
                          <wps:spPr bwMode="auto">
                            <a:xfrm>
                              <a:off x="3653784" y="1612537"/>
                              <a:ext cx="149898" cy="155068"/>
                            </a:xfrm>
                            <a:custGeom>
                              <a:avLst/>
                              <a:gdLst>
                                <a:gd name="T0" fmla="*/ 2147483646 w 90"/>
                                <a:gd name="T1" fmla="*/ 2147483646 h 93"/>
                                <a:gd name="T2" fmla="*/ 2147483646 w 90"/>
                                <a:gd name="T3" fmla="*/ 2147483646 h 93"/>
                                <a:gd name="T4" fmla="*/ 2147483646 w 90"/>
                                <a:gd name="T5" fmla="*/ 2147483646 h 93"/>
                                <a:gd name="T6" fmla="*/ 2147483646 w 90"/>
                                <a:gd name="T7" fmla="*/ 2147483646 h 93"/>
                                <a:gd name="T8" fmla="*/ 2147483646 w 90"/>
                                <a:gd name="T9" fmla="*/ 2147483646 h 93"/>
                                <a:gd name="T10" fmla="*/ 0 w 90"/>
                                <a:gd name="T11" fmla="*/ 2147483646 h 93"/>
                                <a:gd name="T12" fmla="*/ 0 w 90"/>
                                <a:gd name="T13" fmla="*/ 2147483646 h 93"/>
                                <a:gd name="T14" fmla="*/ 2147483646 w 90"/>
                                <a:gd name="T15" fmla="*/ 2147483646 h 93"/>
                                <a:gd name="T16" fmla="*/ 2147483646 w 90"/>
                                <a:gd name="T17" fmla="*/ 2147483646 h 93"/>
                                <a:gd name="T18" fmla="*/ 2147483646 w 90"/>
                                <a:gd name="T19" fmla="*/ 2147483646 h 93"/>
                                <a:gd name="T20" fmla="*/ 2147483646 w 90"/>
                                <a:gd name="T21" fmla="*/ 2147483646 h 93"/>
                                <a:gd name="T22" fmla="*/ 2147483646 w 90"/>
                                <a:gd name="T23" fmla="*/ 2147483646 h 93"/>
                                <a:gd name="T24" fmla="*/ 2147483646 w 90"/>
                                <a:gd name="T25" fmla="*/ 2147483646 h 93"/>
                                <a:gd name="T26" fmla="*/ 2147483646 w 90"/>
                                <a:gd name="T27" fmla="*/ 2147483646 h 93"/>
                                <a:gd name="T28" fmla="*/ 2147483646 w 90"/>
                                <a:gd name="T29" fmla="*/ 2147483646 h 93"/>
                                <a:gd name="T30" fmla="*/ 2147483646 w 90"/>
                                <a:gd name="T31" fmla="*/ 2147483646 h 93"/>
                                <a:gd name="T32" fmla="*/ 2147483646 w 90"/>
                                <a:gd name="T33" fmla="*/ 2147483646 h 93"/>
                                <a:gd name="T34" fmla="*/ 2147483646 w 90"/>
                                <a:gd name="T35" fmla="*/ 2147483646 h 93"/>
                                <a:gd name="T36" fmla="*/ 2147483646 w 90"/>
                                <a:gd name="T37" fmla="*/ 2147483646 h 93"/>
                                <a:gd name="T38" fmla="*/ 2147483646 w 90"/>
                                <a:gd name="T39" fmla="*/ 2147483646 h 93"/>
                                <a:gd name="T40" fmla="*/ 2147483646 w 90"/>
                                <a:gd name="T41" fmla="*/ 2147483646 h 93"/>
                                <a:gd name="T42" fmla="*/ 2147483646 w 90"/>
                                <a:gd name="T43" fmla="*/ 2147483646 h 93"/>
                                <a:gd name="T44" fmla="*/ 2147483646 w 90"/>
                                <a:gd name="T45" fmla="*/ 2147483646 h 93"/>
                                <a:gd name="T46" fmla="*/ 2147483646 w 90"/>
                                <a:gd name="T47" fmla="*/ 2147483646 h 93"/>
                                <a:gd name="T48" fmla="*/ 2147483646 w 90"/>
                                <a:gd name="T49" fmla="*/ 2147483646 h 93"/>
                                <a:gd name="T50" fmla="*/ 2147483646 w 90"/>
                                <a:gd name="T51" fmla="*/ 2147483646 h 93"/>
                                <a:gd name="T52" fmla="*/ 2147483646 w 90"/>
                                <a:gd name="T53" fmla="*/ 2147483646 h 93"/>
                                <a:gd name="T54" fmla="*/ 2147483646 w 90"/>
                                <a:gd name="T55" fmla="*/ 2147483646 h 93"/>
                                <a:gd name="T56" fmla="*/ 2147483646 w 90"/>
                                <a:gd name="T57" fmla="*/ 2147483646 h 93"/>
                                <a:gd name="T58" fmla="*/ 2147483646 w 90"/>
                                <a:gd name="T59" fmla="*/ 2147483646 h 93"/>
                                <a:gd name="T60" fmla="*/ 2147483646 w 90"/>
                                <a:gd name="T61" fmla="*/ 2147483646 h 93"/>
                                <a:gd name="T62" fmla="*/ 2147483646 w 90"/>
                                <a:gd name="T63" fmla="*/ 2147483646 h 93"/>
                                <a:gd name="T64" fmla="*/ 2147483646 w 90"/>
                                <a:gd name="T65" fmla="*/ 2147483646 h 93"/>
                                <a:gd name="T66" fmla="*/ 2147483646 w 90"/>
                                <a:gd name="T67" fmla="*/ 2147483646 h 93"/>
                                <a:gd name="T68" fmla="*/ 2147483646 w 90"/>
                                <a:gd name="T69" fmla="*/ 2147483646 h 93"/>
                                <a:gd name="T70" fmla="*/ 2147483646 w 90"/>
                                <a:gd name="T71" fmla="*/ 2147483646 h 93"/>
                                <a:gd name="T72" fmla="*/ 2147483646 w 90"/>
                                <a:gd name="T73" fmla="*/ 2147483646 h 93"/>
                                <a:gd name="T74" fmla="*/ 2147483646 w 90"/>
                                <a:gd name="T75" fmla="*/ 2147483646 h 93"/>
                                <a:gd name="T76" fmla="*/ 2147483646 w 90"/>
                                <a:gd name="T77" fmla="*/ 2147483646 h 93"/>
                                <a:gd name="T78" fmla="*/ 2147483646 w 90"/>
                                <a:gd name="T79" fmla="*/ 2147483646 h 93"/>
                                <a:gd name="T80" fmla="*/ 2147483646 w 90"/>
                                <a:gd name="T81" fmla="*/ 2147483646 h 93"/>
                                <a:gd name="T82" fmla="*/ 2147483646 w 90"/>
                                <a:gd name="T83" fmla="*/ 2147483646 h 93"/>
                                <a:gd name="T84" fmla="*/ 2147483646 w 90"/>
                                <a:gd name="T85" fmla="*/ 2147483646 h 93"/>
                                <a:gd name="T86" fmla="*/ 2147483646 w 90"/>
                                <a:gd name="T87" fmla="*/ 2147483646 h 93"/>
                                <a:gd name="T88" fmla="*/ 2147483646 w 90"/>
                                <a:gd name="T89" fmla="*/ 2147483646 h 93"/>
                                <a:gd name="T90" fmla="*/ 2147483646 w 90"/>
                                <a:gd name="T91" fmla="*/ 2147483646 h 93"/>
                                <a:gd name="T92" fmla="*/ 2147483646 w 90"/>
                                <a:gd name="T93" fmla="*/ 2147483646 h 93"/>
                                <a:gd name="T94" fmla="*/ 2147483646 w 90"/>
                                <a:gd name="T95" fmla="*/ 2147483646 h 93"/>
                                <a:gd name="T96" fmla="*/ 2147483646 w 90"/>
                                <a:gd name="T97" fmla="*/ 2147483646 h 93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</a:gdLst>
                              <a:ahLst/>
                              <a:cxnLst>
                                <a:cxn ang="T98">
                                  <a:pos x="T0" y="T1"/>
                                </a:cxn>
                                <a:cxn ang="T99">
                                  <a:pos x="T2" y="T3"/>
                                </a:cxn>
                                <a:cxn ang="T100">
                                  <a:pos x="T4" y="T5"/>
                                </a:cxn>
                                <a:cxn ang="T101">
                                  <a:pos x="T6" y="T7"/>
                                </a:cxn>
                                <a:cxn ang="T102">
                                  <a:pos x="T8" y="T9"/>
                                </a:cxn>
                                <a:cxn ang="T103">
                                  <a:pos x="T10" y="T11"/>
                                </a:cxn>
                                <a:cxn ang="T104">
                                  <a:pos x="T12" y="T13"/>
                                </a:cxn>
                                <a:cxn ang="T105">
                                  <a:pos x="T14" y="T15"/>
                                </a:cxn>
                                <a:cxn ang="T106">
                                  <a:pos x="T16" y="T17"/>
                                </a:cxn>
                                <a:cxn ang="T107">
                                  <a:pos x="T18" y="T19"/>
                                </a:cxn>
                                <a:cxn ang="T108">
                                  <a:pos x="T20" y="T21"/>
                                </a:cxn>
                                <a:cxn ang="T109">
                                  <a:pos x="T22" y="T23"/>
                                </a:cxn>
                                <a:cxn ang="T110">
                                  <a:pos x="T24" y="T25"/>
                                </a:cxn>
                                <a:cxn ang="T111">
                                  <a:pos x="T26" y="T27"/>
                                </a:cxn>
                                <a:cxn ang="T112">
                                  <a:pos x="T28" y="T29"/>
                                </a:cxn>
                                <a:cxn ang="T113">
                                  <a:pos x="T30" y="T31"/>
                                </a:cxn>
                                <a:cxn ang="T114">
                                  <a:pos x="T32" y="T33"/>
                                </a:cxn>
                                <a:cxn ang="T115">
                                  <a:pos x="T34" y="T35"/>
                                </a:cxn>
                                <a:cxn ang="T116">
                                  <a:pos x="T36" y="T37"/>
                                </a:cxn>
                                <a:cxn ang="T117">
                                  <a:pos x="T38" y="T39"/>
                                </a:cxn>
                                <a:cxn ang="T118">
                                  <a:pos x="T40" y="T41"/>
                                </a:cxn>
                                <a:cxn ang="T119">
                                  <a:pos x="T42" y="T43"/>
                                </a:cxn>
                                <a:cxn ang="T120">
                                  <a:pos x="T44" y="T45"/>
                                </a:cxn>
                                <a:cxn ang="T121">
                                  <a:pos x="T46" y="T47"/>
                                </a:cxn>
                                <a:cxn ang="T122">
                                  <a:pos x="T48" y="T49"/>
                                </a:cxn>
                                <a:cxn ang="T123">
                                  <a:pos x="T50" y="T51"/>
                                </a:cxn>
                                <a:cxn ang="T124">
                                  <a:pos x="T52" y="T53"/>
                                </a:cxn>
                                <a:cxn ang="T125">
                                  <a:pos x="T54" y="T55"/>
                                </a:cxn>
                                <a:cxn ang="T126">
                                  <a:pos x="T56" y="T57"/>
                                </a:cxn>
                                <a:cxn ang="T127">
                                  <a:pos x="T58" y="T59"/>
                                </a:cxn>
                                <a:cxn ang="T128">
                                  <a:pos x="T60" y="T61"/>
                                </a:cxn>
                                <a:cxn ang="T129">
                                  <a:pos x="T62" y="T63"/>
                                </a:cxn>
                                <a:cxn ang="T130">
                                  <a:pos x="T64" y="T65"/>
                                </a:cxn>
                                <a:cxn ang="T131">
                                  <a:pos x="T66" y="T67"/>
                                </a:cxn>
                                <a:cxn ang="T132">
                                  <a:pos x="T68" y="T69"/>
                                </a:cxn>
                                <a:cxn ang="T133">
                                  <a:pos x="T70" y="T71"/>
                                </a:cxn>
                                <a:cxn ang="T134">
                                  <a:pos x="T72" y="T73"/>
                                </a:cxn>
                                <a:cxn ang="T135">
                                  <a:pos x="T74" y="T75"/>
                                </a:cxn>
                                <a:cxn ang="T136">
                                  <a:pos x="T76" y="T77"/>
                                </a:cxn>
                                <a:cxn ang="T137">
                                  <a:pos x="T78" y="T79"/>
                                </a:cxn>
                                <a:cxn ang="T138">
                                  <a:pos x="T80" y="T81"/>
                                </a:cxn>
                                <a:cxn ang="T139">
                                  <a:pos x="T82" y="T83"/>
                                </a:cxn>
                                <a:cxn ang="T140">
                                  <a:pos x="T84" y="T85"/>
                                </a:cxn>
                                <a:cxn ang="T141">
                                  <a:pos x="T86" y="T87"/>
                                </a:cxn>
                                <a:cxn ang="T142">
                                  <a:pos x="T88" y="T89"/>
                                </a:cxn>
                                <a:cxn ang="T143">
                                  <a:pos x="T90" y="T91"/>
                                </a:cxn>
                                <a:cxn ang="T144">
                                  <a:pos x="T92" y="T93"/>
                                </a:cxn>
                                <a:cxn ang="T145">
                                  <a:pos x="T94" y="T95"/>
                                </a:cxn>
                                <a:cxn ang="T146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90" h="93">
                                  <a:moveTo>
                                    <a:pt x="86" y="38"/>
                                  </a:moveTo>
                                  <a:cubicBezTo>
                                    <a:pt x="88" y="40"/>
                                    <a:pt x="90" y="43"/>
                                    <a:pt x="90" y="46"/>
                                  </a:cubicBezTo>
                                  <a:cubicBezTo>
                                    <a:pt x="90" y="83"/>
                                    <a:pt x="90" y="83"/>
                                    <a:pt x="90" y="83"/>
                                  </a:cubicBezTo>
                                  <a:cubicBezTo>
                                    <a:pt x="90" y="88"/>
                                    <a:pt x="86" y="93"/>
                                    <a:pt x="81" y="93"/>
                                  </a:cubicBezTo>
                                  <a:cubicBezTo>
                                    <a:pt x="9" y="93"/>
                                    <a:pt x="9" y="93"/>
                                    <a:pt x="9" y="93"/>
                                  </a:cubicBezTo>
                                  <a:cubicBezTo>
                                    <a:pt x="4" y="93"/>
                                    <a:pt x="0" y="88"/>
                                    <a:pt x="0" y="83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0" y="44"/>
                                    <a:pt x="1" y="41"/>
                                    <a:pt x="2" y="40"/>
                                  </a:cubicBezTo>
                                  <a:cubicBezTo>
                                    <a:pt x="2" y="40"/>
                                    <a:pt x="2" y="40"/>
                                    <a:pt x="2" y="40"/>
                                  </a:cubicBezTo>
                                  <a:cubicBezTo>
                                    <a:pt x="2" y="40"/>
                                    <a:pt x="2" y="40"/>
                                    <a:pt x="2" y="40"/>
                                  </a:cubicBezTo>
                                  <a:cubicBezTo>
                                    <a:pt x="2" y="39"/>
                                    <a:pt x="2" y="39"/>
                                    <a:pt x="3" y="39"/>
                                  </a:cubicBezTo>
                                  <a:cubicBezTo>
                                    <a:pt x="39" y="3"/>
                                    <a:pt x="39" y="3"/>
                                    <a:pt x="39" y="3"/>
                                  </a:cubicBezTo>
                                  <a:cubicBezTo>
                                    <a:pt x="43" y="0"/>
                                    <a:pt x="46" y="0"/>
                                    <a:pt x="50" y="3"/>
                                  </a:cubicBezTo>
                                  <a:cubicBezTo>
                                    <a:pt x="86" y="38"/>
                                    <a:pt x="86" y="38"/>
                                    <a:pt x="86" y="38"/>
                                  </a:cubicBezTo>
                                  <a:close/>
                                  <a:moveTo>
                                    <a:pt x="15" y="30"/>
                                  </a:moveTo>
                                  <a:cubicBezTo>
                                    <a:pt x="15" y="52"/>
                                    <a:pt x="15" y="52"/>
                                    <a:pt x="15" y="52"/>
                                  </a:cubicBezTo>
                                  <a:cubicBezTo>
                                    <a:pt x="45" y="75"/>
                                    <a:pt x="45" y="75"/>
                                    <a:pt x="45" y="75"/>
                                  </a:cubicBezTo>
                                  <a:cubicBezTo>
                                    <a:pt x="72" y="54"/>
                                    <a:pt x="72" y="54"/>
                                    <a:pt x="72" y="54"/>
                                  </a:cubicBezTo>
                                  <a:cubicBezTo>
                                    <a:pt x="72" y="30"/>
                                    <a:pt x="72" y="30"/>
                                    <a:pt x="72" y="30"/>
                                  </a:cubicBezTo>
                                  <a:cubicBezTo>
                                    <a:pt x="15" y="30"/>
                                    <a:pt x="15" y="30"/>
                                    <a:pt x="15" y="30"/>
                                  </a:cubicBezTo>
                                  <a:close/>
                                  <a:moveTo>
                                    <a:pt x="25" y="35"/>
                                  </a:moveTo>
                                  <a:cubicBezTo>
                                    <a:pt x="25" y="39"/>
                                    <a:pt x="25" y="39"/>
                                    <a:pt x="25" y="39"/>
                                  </a:cubicBezTo>
                                  <a:cubicBezTo>
                                    <a:pt x="63" y="39"/>
                                    <a:pt x="63" y="39"/>
                                    <a:pt x="63" y="39"/>
                                  </a:cubicBezTo>
                                  <a:cubicBezTo>
                                    <a:pt x="63" y="35"/>
                                    <a:pt x="63" y="35"/>
                                    <a:pt x="63" y="35"/>
                                  </a:cubicBezTo>
                                  <a:cubicBezTo>
                                    <a:pt x="25" y="35"/>
                                    <a:pt x="25" y="35"/>
                                    <a:pt x="25" y="35"/>
                                  </a:cubicBezTo>
                                  <a:close/>
                                  <a:moveTo>
                                    <a:pt x="25" y="51"/>
                                  </a:moveTo>
                                  <a:cubicBezTo>
                                    <a:pt x="25" y="55"/>
                                    <a:pt x="25" y="55"/>
                                    <a:pt x="25" y="55"/>
                                  </a:cubicBezTo>
                                  <a:cubicBezTo>
                                    <a:pt x="63" y="55"/>
                                    <a:pt x="63" y="55"/>
                                    <a:pt x="63" y="55"/>
                                  </a:cubicBezTo>
                                  <a:cubicBezTo>
                                    <a:pt x="63" y="51"/>
                                    <a:pt x="63" y="51"/>
                                    <a:pt x="63" y="51"/>
                                  </a:cubicBezTo>
                                  <a:cubicBezTo>
                                    <a:pt x="25" y="51"/>
                                    <a:pt x="25" y="51"/>
                                    <a:pt x="25" y="51"/>
                                  </a:cubicBezTo>
                                  <a:close/>
                                  <a:moveTo>
                                    <a:pt x="25" y="43"/>
                                  </a:moveTo>
                                  <a:cubicBezTo>
                                    <a:pt x="25" y="47"/>
                                    <a:pt x="25" y="47"/>
                                    <a:pt x="25" y="47"/>
                                  </a:cubicBezTo>
                                  <a:cubicBezTo>
                                    <a:pt x="63" y="47"/>
                                    <a:pt x="63" y="47"/>
                                    <a:pt x="63" y="47"/>
                                  </a:cubicBezTo>
                                  <a:cubicBezTo>
                                    <a:pt x="63" y="43"/>
                                    <a:pt x="63" y="43"/>
                                    <a:pt x="63" y="43"/>
                                  </a:cubicBezTo>
                                  <a:cubicBezTo>
                                    <a:pt x="25" y="43"/>
                                    <a:pt x="25" y="43"/>
                                    <a:pt x="25" y="43"/>
                                  </a:cubicBezTo>
                                  <a:close/>
                                  <a:moveTo>
                                    <a:pt x="10" y="87"/>
                                  </a:moveTo>
                                  <a:cubicBezTo>
                                    <a:pt x="28" y="69"/>
                                    <a:pt x="28" y="69"/>
                                    <a:pt x="28" y="69"/>
                                  </a:cubicBezTo>
                                  <a:cubicBezTo>
                                    <a:pt x="28" y="69"/>
                                    <a:pt x="28" y="68"/>
                                    <a:pt x="28" y="67"/>
                                  </a:cubicBezTo>
                                  <a:cubicBezTo>
                                    <a:pt x="27" y="66"/>
                                    <a:pt x="26" y="66"/>
                                    <a:pt x="25" y="67"/>
                                  </a:cubicBezTo>
                                  <a:cubicBezTo>
                                    <a:pt x="7" y="84"/>
                                    <a:pt x="7" y="84"/>
                                    <a:pt x="7" y="84"/>
                                  </a:cubicBezTo>
                                  <a:cubicBezTo>
                                    <a:pt x="6" y="85"/>
                                    <a:pt x="6" y="86"/>
                                    <a:pt x="7" y="87"/>
                                  </a:cubicBezTo>
                                  <a:cubicBezTo>
                                    <a:pt x="8" y="87"/>
                                    <a:pt x="9" y="87"/>
                                    <a:pt x="10" y="87"/>
                                  </a:cubicBezTo>
                                  <a:close/>
                                  <a:moveTo>
                                    <a:pt x="84" y="84"/>
                                  </a:moveTo>
                                  <a:cubicBezTo>
                                    <a:pt x="66" y="67"/>
                                    <a:pt x="66" y="67"/>
                                    <a:pt x="66" y="67"/>
                                  </a:cubicBezTo>
                                  <a:cubicBezTo>
                                    <a:pt x="65" y="66"/>
                                    <a:pt x="64" y="66"/>
                                    <a:pt x="63" y="67"/>
                                  </a:cubicBezTo>
                                  <a:cubicBezTo>
                                    <a:pt x="62" y="68"/>
                                    <a:pt x="62" y="69"/>
                                    <a:pt x="63" y="69"/>
                                  </a:cubicBezTo>
                                  <a:cubicBezTo>
                                    <a:pt x="81" y="87"/>
                                    <a:pt x="81" y="87"/>
                                    <a:pt x="81" y="87"/>
                                  </a:cubicBezTo>
                                  <a:cubicBezTo>
                                    <a:pt x="82" y="87"/>
                                    <a:pt x="83" y="87"/>
                                    <a:pt x="84" y="87"/>
                                  </a:cubicBezTo>
                                  <a:cubicBezTo>
                                    <a:pt x="85" y="86"/>
                                    <a:pt x="85" y="85"/>
                                    <a:pt x="84" y="8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  <wps:wsp>
                          <wps:cNvPr id="1044" name="KSO_Shape"/>
                          <wps:cNvSpPr/>
                          <wps:spPr bwMode="auto">
                            <a:xfrm>
                              <a:off x="537136" y="1598521"/>
                              <a:ext cx="148816" cy="188374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g:grpSp>
                          <wpg:cNvPr id="1045" name="组合 1045"/>
                          <wpg:cNvGrpSpPr/>
                          <wpg:grpSpPr>
                            <a:xfrm>
                              <a:off x="680780" y="1504563"/>
                              <a:ext cx="5041893" cy="345440"/>
                              <a:chOff x="680780" y="1504563"/>
                              <a:chExt cx="5041893" cy="345440"/>
                            </a:xfrm>
                          </wpg:grpSpPr>
                          <wps:wsp>
                            <wps:cNvPr id="1046" name="文本框 74"/>
                            <wps:cNvSpPr txBox="1"/>
                            <wps:spPr>
                              <a:xfrm>
                                <a:off x="680780" y="1504563"/>
                                <a:ext cx="1174750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C524887" w14:textId="3E648845" w:rsidR="001548A3" w:rsidRDefault="008B03CA">
                                  <w:pPr>
                                    <w:spacing w:line="400" w:lineRule="exact"/>
                                    <w:rPr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62626" w:themeColor="text1" w:themeTint="D9"/>
                                      <w:kern w:val="24"/>
                                      <w:sz w:val="22"/>
                                    </w:rPr>
                                    <w:t>年龄：2</w:t>
                                  </w:r>
                                  <w:r w:rsidR="008417B1">
                                    <w:rPr>
                                      <w:rFonts w:ascii="微软雅黑" w:eastAsia="微软雅黑" w:hAnsi="微软雅黑"/>
                                      <w:color w:val="262626" w:themeColor="text1" w:themeTint="D9"/>
                                      <w:kern w:val="24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62626" w:themeColor="text1" w:themeTint="D9"/>
                                      <w:kern w:val="24"/>
                                      <w:sz w:val="22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7" name="文本框 75"/>
                            <wps:cNvSpPr txBox="1"/>
                            <wps:spPr>
                              <a:xfrm>
                                <a:off x="1956531" y="1504563"/>
                                <a:ext cx="1704975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D085FAB" w14:textId="77777777" w:rsidR="001548A3" w:rsidRDefault="008B03CA">
                                  <w:pPr>
                                    <w:spacing w:line="400" w:lineRule="exact"/>
                                    <w:rPr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62626" w:themeColor="text1" w:themeTint="D9"/>
                                      <w:kern w:val="24"/>
                                      <w:sz w:val="22"/>
                                    </w:rPr>
                                    <w:t xml:space="preserve">+86 </w:t>
                                  </w:r>
                                  <w:r w:rsidR="00CE21D7">
                                    <w:rPr>
                                      <w:rFonts w:ascii="微软雅黑" w:eastAsia="微软雅黑" w:hAnsi="微软雅黑" w:hint="eastAsia"/>
                                      <w:color w:val="262626" w:themeColor="text1" w:themeTint="D9"/>
                                      <w:kern w:val="24"/>
                                      <w:sz w:val="22"/>
                                    </w:rPr>
                                    <w:t>134 6708 0849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8" name="文本框 76"/>
                            <wps:cNvSpPr txBox="1"/>
                            <wps:spPr>
                              <a:xfrm>
                                <a:off x="3822118" y="1504563"/>
                                <a:ext cx="1900555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B0D818F" w14:textId="77777777" w:rsidR="001548A3" w:rsidRDefault="00CE21D7">
                                  <w:pPr>
                                    <w:spacing w:line="400" w:lineRule="exact"/>
                                    <w:rPr>
                                      <w:kern w:val="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62626" w:themeColor="text1" w:themeTint="D9"/>
                                      <w:kern w:val="24"/>
                                      <w:sz w:val="22"/>
                                    </w:rPr>
                                    <w:t>3284539465</w:t>
                                  </w:r>
                                  <w:r w:rsidR="008B03CA">
                                    <w:rPr>
                                      <w:rFonts w:ascii="微软雅黑" w:eastAsia="微软雅黑" w:hAnsi="微软雅黑" w:hint="eastAsia"/>
                                      <w:color w:val="262626" w:themeColor="text1" w:themeTint="D9"/>
                                      <w:kern w:val="24"/>
                                      <w:sz w:val="22"/>
                                    </w:rPr>
                                    <w:t>@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62626" w:themeColor="text1" w:themeTint="D9"/>
                                      <w:kern w:val="24"/>
                                      <w:sz w:val="22"/>
                                    </w:rPr>
                                    <w:t>qq</w:t>
                                  </w:r>
                                  <w:r w:rsidR="008B03CA">
                                    <w:rPr>
                                      <w:rFonts w:ascii="微软雅黑" w:eastAsia="微软雅黑" w:hAnsi="微软雅黑" w:hint="eastAsia"/>
                                      <w:color w:val="262626" w:themeColor="text1" w:themeTint="D9"/>
                                      <w:kern w:val="24"/>
                                      <w:sz w:val="22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  <wps:wsp>
                        <wps:cNvPr id="1049" name="矩形 1049"/>
                        <wps:cNvSpPr/>
                        <wps:spPr>
                          <a:xfrm rot="16200000">
                            <a:off x="1460760" y="6798075"/>
                            <a:ext cx="295200" cy="2791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50" name="矩形 1050"/>
                        <wps:cNvSpPr/>
                        <wps:spPr>
                          <a:xfrm rot="16200000">
                            <a:off x="1407957" y="5199279"/>
                            <a:ext cx="295200" cy="2791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51" name="矩形 1051"/>
                        <wps:cNvSpPr/>
                        <wps:spPr>
                          <a:xfrm rot="16200000">
                            <a:off x="1407992" y="2494501"/>
                            <a:ext cx="295200" cy="2791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52" name="矩形 1052"/>
                        <wps:cNvSpPr/>
                        <wps:spPr>
                          <a:xfrm rot="16200000">
                            <a:off x="1407992" y="1167968"/>
                            <a:ext cx="295200" cy="2791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53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56986" y="2479553"/>
                            <a:ext cx="220980" cy="153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  <wps:wsp>
                        <wps:cNvPr id="1054" name="KSO_Shape"/>
                        <wps:cNvSpPr/>
                        <wps:spPr bwMode="auto">
                          <a:xfrm>
                            <a:off x="384745" y="3779083"/>
                            <a:ext cx="221804" cy="217682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055" name="KSO_Shape"/>
                        <wps:cNvSpPr/>
                        <wps:spPr bwMode="auto">
                          <a:xfrm>
                            <a:off x="308181" y="8117781"/>
                            <a:ext cx="171450" cy="216535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056" name="KSO_Shape"/>
                        <wps:cNvSpPr/>
                        <wps:spPr bwMode="auto">
                          <a:xfrm>
                            <a:off x="278869" y="6512081"/>
                            <a:ext cx="203835" cy="184785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057" name="直接连接符 1057"/>
                        <wps:cNvCnPr/>
                        <wps:spPr>
                          <a:xfrm>
                            <a:off x="520183" y="2757322"/>
                            <a:ext cx="650523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8" name="直接连接符 1058"/>
                        <wps:cNvCnPr/>
                        <wps:spPr>
                          <a:xfrm>
                            <a:off x="520183" y="4097171"/>
                            <a:ext cx="650523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9" name="直接连接符 1059"/>
                        <wps:cNvCnPr/>
                        <wps:spPr>
                          <a:xfrm>
                            <a:off x="520183" y="5254459"/>
                            <a:ext cx="650523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0" name="直接连接符 1060"/>
                        <wps:cNvCnPr/>
                        <wps:spPr>
                          <a:xfrm>
                            <a:off x="520183" y="6416509"/>
                            <a:ext cx="650523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1" name="直接连接符 1061"/>
                        <wps:cNvCnPr/>
                        <wps:spPr>
                          <a:xfrm>
                            <a:off x="520183" y="8014207"/>
                            <a:ext cx="650523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2" name="直接连接符 1062"/>
                        <wps:cNvCnPr/>
                        <wps:spPr>
                          <a:xfrm>
                            <a:off x="520183" y="9570532"/>
                            <a:ext cx="650523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3" name="文本框 95"/>
                        <wps:cNvSpPr txBox="1"/>
                        <wps:spPr>
                          <a:xfrm>
                            <a:off x="655776" y="2397604"/>
                            <a:ext cx="157162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C01480" w14:textId="77777777" w:rsidR="001548A3" w:rsidRDefault="008B03CA">
                              <w:pPr>
                                <w:spacing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64" name="文本框 96"/>
                        <wps:cNvSpPr txBox="1"/>
                        <wps:spPr>
                          <a:xfrm>
                            <a:off x="655776" y="3725335"/>
                            <a:ext cx="157162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DFF2B7D" w14:textId="77777777" w:rsidR="001548A3" w:rsidRDefault="008B03CA">
                              <w:pPr>
                                <w:spacing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65" name="文本框 97"/>
                        <wps:cNvSpPr txBox="1"/>
                        <wps:spPr>
                          <a:xfrm>
                            <a:off x="556195" y="8057571"/>
                            <a:ext cx="157162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48032F" w14:textId="77777777" w:rsidR="001548A3" w:rsidRDefault="008B03CA">
                              <w:pPr>
                                <w:spacing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自我评价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66" name="文本框 98"/>
                        <wps:cNvSpPr txBox="1"/>
                        <wps:spPr>
                          <a:xfrm>
                            <a:off x="577966" y="6422417"/>
                            <a:ext cx="157162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EF499A" w14:textId="77777777" w:rsidR="001548A3" w:rsidRDefault="008B03CA">
                              <w:pPr>
                                <w:spacing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荣誉奖励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67" name="文本框 99"/>
                        <wps:cNvSpPr txBox="1"/>
                        <wps:spPr>
                          <a:xfrm>
                            <a:off x="415099" y="4156619"/>
                            <a:ext cx="6608685" cy="103127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DC91FE" w14:textId="025C1D32" w:rsidR="001548A3" w:rsidRDefault="00754EA3">
                              <w:pPr>
                                <w:spacing w:after="40" w:line="36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2019</w:t>
                              </w:r>
                              <w:r w:rsidR="008B03C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 xml:space="preserve">.09 </w:t>
                              </w:r>
                              <w:r w:rsidR="008B03C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–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 xml:space="preserve"> 202</w:t>
                              </w:r>
                              <w:r w:rsidR="0024794D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.10</w:t>
                              </w:r>
                              <w:r w:rsidR="008B03C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77D981FB" w14:textId="4DCBA7EF" w:rsidR="001548A3" w:rsidRDefault="008B03CA">
                              <w:pPr>
                                <w:spacing w:line="36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1.</w:t>
                              </w:r>
                              <w:r w:rsidR="00FE0481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 w:rsidR="005D2398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在系学生会外联部积极工作，</w:t>
                              </w:r>
                              <w:r w:rsidR="005A69D1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多次负责承办校园赞助活动</w:t>
                              </w:r>
                              <w:r w:rsidR="005D2398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，</w:t>
                              </w:r>
                              <w:r w:rsidR="002F7F10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获得“优秀学生干部”等荣誉。</w:t>
                              </w:r>
                            </w:p>
                            <w:p w14:paraId="6E5C69AD" w14:textId="6624C5EE" w:rsidR="001548A3" w:rsidRDefault="005D2398">
                              <w:pPr>
                                <w:spacing w:line="36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2.</w:t>
                              </w:r>
                              <w:r w:rsidR="00FE0481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 w:rsidR="007851A1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积极参与献血、</w:t>
                              </w:r>
                              <w:r w:rsidR="00C9474C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博爱书屋捐赠等</w:t>
                              </w:r>
                              <w:r w:rsidR="006E008E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公益活动</w:t>
                              </w:r>
                              <w:r w:rsidR="00C9474C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  <w:p w14:paraId="6A4EF679" w14:textId="2CFC2E56" w:rsidR="001548A3" w:rsidRDefault="008B03CA">
                              <w:pPr>
                                <w:spacing w:line="36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3.</w:t>
                              </w:r>
                              <w:r w:rsidR="00FE0481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 w:rsidR="00192EB2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大二定期组织安排培训，为学生会培养了相关人才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68" name="文本框 100"/>
                        <wps:cNvSpPr txBox="1"/>
                        <wps:spPr>
                          <a:xfrm>
                            <a:off x="415315" y="2809781"/>
                            <a:ext cx="6715125" cy="574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BAFA30" w14:textId="77777777" w:rsidR="001548A3" w:rsidRDefault="00CE21D7">
                              <w:pPr>
                                <w:spacing w:after="40"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2019</w:t>
                              </w:r>
                              <w:r w:rsidR="008B03C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 xml:space="preserve">.09 </w:t>
                              </w:r>
                              <w:r w:rsidR="008B03C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 xml:space="preserve">–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至今</w:t>
                              </w:r>
                            </w:p>
                            <w:p w14:paraId="5D1CDD46" w14:textId="7A07F092" w:rsidR="001548A3" w:rsidRDefault="008B03CA">
                              <w:pPr>
                                <w:spacing w:line="360" w:lineRule="exac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 xml:space="preserve">主修课程 ： </w:t>
                              </w:r>
                              <w:r w:rsidR="00977826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基础会计学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、</w:t>
                              </w:r>
                              <w:r w:rsidR="00A73609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物流与供应链管理、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宏观经济学、微观经济学、电子商务概论等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69" name="文本框 101"/>
                        <wps:cNvSpPr txBox="1"/>
                        <wps:spPr>
                          <a:xfrm>
                            <a:off x="356689" y="8301950"/>
                            <a:ext cx="6728069" cy="10058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12EDF7" w14:textId="3406F528" w:rsidR="009A13E1" w:rsidRPr="004419A7" w:rsidRDefault="008C6144" w:rsidP="00D6604D">
                              <w:pPr>
                                <w:spacing w:line="360" w:lineRule="exact"/>
                                <w:ind w:firstLineChars="200" w:firstLine="420"/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1</w:t>
                              </w:r>
                              <w:r w:rsidR="00D6604D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的</w:t>
                              </w:r>
                              <w:r w:rsidR="00D6604D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电商运营经验</w:t>
                              </w:r>
                              <w:r w:rsidR="00D6604D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，参加</w:t>
                              </w:r>
                              <w:proofErr w:type="gramStart"/>
                              <w:r w:rsidR="00423C27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“</w:t>
                              </w:r>
                              <w:proofErr w:type="gramEnd"/>
                              <w:r w:rsidR="004419A7" w:rsidRPr="004419A7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Shopee杯</w:t>
                              </w:r>
                              <w:proofErr w:type="gramStart"/>
                              <w:r w:rsidR="004419A7" w:rsidRPr="004419A7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“</w:t>
                              </w:r>
                              <w:proofErr w:type="gramEnd"/>
                              <w:r w:rsidR="004419A7" w:rsidRPr="004419A7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跨境电商创新创业公益大赛</w:t>
                              </w:r>
                              <w:r w:rsidR="004419A7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荣获</w:t>
                              </w:r>
                              <w:r w:rsidR="004419A7" w:rsidRPr="004419A7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全国总决赛个人二等奖</w:t>
                              </w:r>
                              <w:r w:rsidR="004419A7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，</w:t>
                              </w:r>
                              <w:r w:rsidR="00086959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精通使用</w:t>
                              </w:r>
                              <w:r w:rsidR="004419A7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E</w:t>
                              </w:r>
                              <w:r w:rsidR="004419A7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xcel</w:t>
                              </w:r>
                              <w:r w:rsidR="00086959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、</w:t>
                              </w:r>
                              <w:proofErr w:type="spellStart"/>
                              <w:r w:rsidR="00086959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C</w:t>
                              </w:r>
                              <w:r w:rsidR="00086959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oreIDraw</w:t>
                              </w:r>
                              <w:proofErr w:type="spellEnd"/>
                              <w:r w:rsidR="004419A7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等</w:t>
                              </w:r>
                              <w:r w:rsidR="004419A7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办公软件。擅长分析数据，获得了</w:t>
                              </w:r>
                              <w:r w:rsidR="004419A7" w:rsidRPr="004419A7">
                                <w:rPr>
                                  <w:rFonts w:ascii="微软雅黑" w:eastAsia="微软雅黑" w:hAnsi="微软雅黑"/>
                                  <w:color w:val="545454"/>
                                  <w:kern w:val="24"/>
                                  <w:szCs w:val="21"/>
                                </w:rPr>
                                <w:t>阿里巴巴商业数据分析师、中级数字财税师</w:t>
                              </w:r>
                              <w:r w:rsidR="004419A7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等专业证书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。</w:t>
                              </w:r>
                              <w:r w:rsidR="0062560C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曾在</w:t>
                              </w:r>
                              <w:r w:rsidRPr="008C6144"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第十二届全国大学生电子商务“创新、创意及创业”挑战赛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中独立负责建立和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运营微店店铺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和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淘宝店铺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olor w:val="545454"/>
                                  <w:kern w:val="24"/>
                                  <w:szCs w:val="21"/>
                                </w:rPr>
                                <w:t>，并取得了全校一等奖的优异成绩。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71" name="文本框 103"/>
                        <wps:cNvSpPr txBox="1"/>
                        <wps:spPr>
                          <a:xfrm>
                            <a:off x="3569781" y="6824957"/>
                            <a:ext cx="3392247" cy="77726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113141" w14:textId="2691A738" w:rsidR="00A95466" w:rsidRPr="00B02F41" w:rsidRDefault="004C4622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spacing w:line="360" w:lineRule="exact"/>
                                <w:ind w:firstLineChars="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阿里巴巴</w:t>
                              </w:r>
                              <w:r w:rsidR="007378E7">
                                <w:rPr>
                                  <w:rFonts w:ascii="微软雅黑" w:eastAsia="微软雅黑" w:hAnsi="微软雅黑" w:cstheme="minorBidi" w:hint="eastAsia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商业数据分析师、</w:t>
                              </w:r>
                              <w:r w:rsidRPr="004C4622">
                                <w:rPr>
                                  <w:rFonts w:ascii="微软雅黑" w:eastAsia="微软雅黑" w:hAnsi="微软雅黑" w:cstheme="minorBidi" w:hint="eastAsia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中级数字财税师</w:t>
                              </w:r>
                            </w:p>
                            <w:p w14:paraId="3CC8C7C4" w14:textId="544EA2B1" w:rsidR="00B02F41" w:rsidRPr="00EB7D58" w:rsidRDefault="00B02F41" w:rsidP="00B02F41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spacing w:line="360" w:lineRule="exact"/>
                                <w:ind w:firstLineChars="0"/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EB7D58">
                                <w:rPr>
                                  <w:rFonts w:ascii="微软雅黑" w:eastAsia="微软雅黑" w:hAnsi="微软雅黑" w:cstheme="minorBidi" w:hint="eastAsia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新媒体营销职业技能等级证书</w:t>
                              </w:r>
                            </w:p>
                            <w:p w14:paraId="67C43544" w14:textId="790A7BD4" w:rsidR="00796B0C" w:rsidRPr="00707C7C" w:rsidRDefault="00796B0C" w:rsidP="00B02F41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spacing w:line="360" w:lineRule="exact"/>
                                <w:ind w:firstLineChars="0"/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707C7C">
                                <w:rPr>
                                  <w:rFonts w:ascii="微软雅黑" w:eastAsia="微软雅黑" w:hAnsi="微软雅黑" w:cstheme="minorBidi" w:hint="eastAsia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全国高校心理委员</w:t>
                              </w:r>
                              <w:r w:rsidRPr="00707C7C">
                                <w:rPr>
                                  <w:rFonts w:ascii="微软雅黑" w:eastAsia="微软雅黑" w:hAnsi="微软雅黑" w:cstheme="minorBidi"/>
                                  <w:color w:val="545454"/>
                                  <w:kern w:val="24"/>
                                  <w:sz w:val="21"/>
                                  <w:szCs w:val="21"/>
                                </w:rPr>
                                <w:t>MOOC培训合格证书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72" name="文本框 104"/>
                        <wps:cNvSpPr txBox="1"/>
                        <wps:spPr>
                          <a:xfrm>
                            <a:off x="2847791" y="2809780"/>
                            <a:ext cx="2068905" cy="3200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3D8F2F" w14:textId="77777777" w:rsidR="001548A3" w:rsidRDefault="00CE21D7">
                              <w:pPr>
                                <w:spacing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山西工程技术学院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73" name="文本框 105"/>
                        <wps:cNvSpPr txBox="1"/>
                        <wps:spPr>
                          <a:xfrm>
                            <a:off x="1917877" y="4156619"/>
                            <a:ext cx="313118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8C104E" w14:textId="77777777" w:rsidR="001548A3" w:rsidRDefault="00754EA3" w:rsidP="005D2398">
                              <w:pPr>
                                <w:spacing w:line="360" w:lineRule="exact"/>
                                <w:ind w:firstLineChars="400" w:firstLine="840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山西工程技术学院管理工程系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系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学生会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76" name="文本框 108"/>
                        <wps:cNvSpPr txBox="1"/>
                        <wps:spPr>
                          <a:xfrm>
                            <a:off x="5358927" y="2809781"/>
                            <a:ext cx="177165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B9C0E1C" w14:textId="77777777" w:rsidR="001548A3" w:rsidRDefault="008B03CA">
                              <w:pPr>
                                <w:spacing w:line="360" w:lineRule="exact"/>
                                <w:jc w:val="righ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 xml:space="preserve">电子商务 /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77" name="文本框 109"/>
                        <wps:cNvSpPr txBox="1"/>
                        <wps:spPr>
                          <a:xfrm>
                            <a:off x="4950949" y="4116207"/>
                            <a:ext cx="1771650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C3D4AC" w14:textId="77777777" w:rsidR="001548A3" w:rsidRDefault="00754EA3">
                              <w:pPr>
                                <w:spacing w:line="360" w:lineRule="exact"/>
                                <w:jc w:val="righ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职位</w:t>
                              </w:r>
                              <w:r w:rsidR="008B03CA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C7E8C" w:themeColor="accent1"/>
                                  <w:kern w:val="24"/>
                                  <w:szCs w:val="21"/>
                                </w:rPr>
                                <w:t>干部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80" name="文本框 112"/>
                        <wps:cNvSpPr txBox="1"/>
                        <wps:spPr>
                          <a:xfrm>
                            <a:off x="1565670" y="2402258"/>
                            <a:ext cx="157162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0C7286" w14:textId="77777777" w:rsidR="001548A3" w:rsidRDefault="008B03CA">
                              <w:pPr>
                                <w:spacing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eastAsia="微软雅黑" w:hAnsi="Arial" w:cs="Arial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EDUCATION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81" name="文本框 113"/>
                        <wps:cNvSpPr txBox="1"/>
                        <wps:spPr>
                          <a:xfrm>
                            <a:off x="1565670" y="3729989"/>
                            <a:ext cx="157162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7456CF" w14:textId="77777777" w:rsidR="001548A3" w:rsidRDefault="008B03CA">
                              <w:pPr>
                                <w:spacing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eastAsia="微软雅黑" w:hAnsi="Arial" w:cs="Arial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82" name="文本框 114"/>
                        <wps:cNvSpPr txBox="1"/>
                        <wps:spPr>
                          <a:xfrm>
                            <a:off x="1573715" y="8014280"/>
                            <a:ext cx="157162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FF708C" w14:textId="77777777" w:rsidR="001548A3" w:rsidRDefault="008B03CA">
                              <w:pPr>
                                <w:spacing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eastAsia="微软雅黑" w:hAnsi="Arial" w:cs="Arial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83" name="文本框 115"/>
                        <wps:cNvSpPr txBox="1"/>
                        <wps:spPr>
                          <a:xfrm>
                            <a:off x="1565670" y="6419463"/>
                            <a:ext cx="157162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D4B9EB" w14:textId="77777777" w:rsidR="001548A3" w:rsidRDefault="008B03CA">
                              <w:pPr>
                                <w:spacing w:line="36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eastAsia="微软雅黑" w:hAnsi="Arial" w:cs="Arial"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AWARD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84" name="直角三角形 1084"/>
                        <wps:cNvSpPr/>
                        <wps:spPr>
                          <a:xfrm rot="16200000" flipH="1">
                            <a:off x="186735" y="9476969"/>
                            <a:ext cx="80738" cy="134166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85" name="直角三角形 1085"/>
                        <wps:cNvSpPr/>
                        <wps:spPr>
                          <a:xfrm rot="16200000" flipH="1">
                            <a:off x="186735" y="7948351"/>
                            <a:ext cx="80738" cy="134166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86" name="直角三角形 1086"/>
                        <wps:cNvSpPr/>
                        <wps:spPr>
                          <a:xfrm rot="16200000" flipH="1">
                            <a:off x="186734" y="4010524"/>
                            <a:ext cx="80739" cy="134166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87" name="直角三角形 1087"/>
                        <wps:cNvSpPr/>
                        <wps:spPr>
                          <a:xfrm rot="16200000" flipH="1">
                            <a:off x="186735" y="2683991"/>
                            <a:ext cx="80738" cy="134166"/>
                          </a:xfrm>
                          <a:prstGeom prst="rtTriangle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95B3FB" id="组合 1" o:spid="_x0000_s1027" style="position:absolute;margin-left:.7pt;margin-top:.7pt;width:561.45pt;height:841.85pt;z-index:251665408;mso-width-relative:margin" coordsize="71305,106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">
                <v:rect id="矩形 1038" o:spid="_x0000_s1028" style="position:absolute;width:2941;height:106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" fillcolor="#d8d8d8 [2732]" stroked="f" strokeweight="1pt"/>
                <v:shape id="文本框 68" o:spid="_x0000_s1029" type="#_x0000_t202" style="position:absolute;left:4496;top:5061;width:28911;height:9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" filled="f" stroked="f">
                  <v:textbox style="mso-fit-shape-to-text:t">
                    <w:txbxContent>
                      <w:p w14:paraId="674483BF" w14:textId="77777777" w:rsidR="001548A3" w:rsidRDefault="00CE21D7">
                        <w:pPr>
                          <w:spacing w:line="80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 w:val="48"/>
                            <w:szCs w:val="48"/>
                          </w:rPr>
                          <w:t>杨帆</w:t>
                        </w:r>
                        <w:r w:rsidR="008B03C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4A7F310B" w14:textId="2F878748" w:rsidR="001548A3" w:rsidRDefault="008B03CA">
                        <w:pPr>
                          <w:spacing w:line="50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kern w:val="24"/>
                          </w:rPr>
                          <w:t>求职意向：</w:t>
                        </w:r>
                        <w:r w:rsidR="00977826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kern w:val="24"/>
                          </w:rPr>
                          <w:t>H</w:t>
                        </w:r>
                        <w:r w:rsidR="00977826">
                          <w:rPr>
                            <w:rFonts w:ascii="微软雅黑" w:eastAsia="微软雅黑" w:hAnsi="微软雅黑"/>
                            <w:color w:val="262626" w:themeColor="text1" w:themeTint="D9"/>
                            <w:kern w:val="24"/>
                          </w:rPr>
                          <w:t>R</w:t>
                        </w:r>
                      </w:p>
                    </w:txbxContent>
                  </v:textbox>
                </v:shape>
                <v:group id="组合 1041" o:spid="_x0000_s1030" style="position:absolute;left:5371;top:15045;width:51855;height:3455" coordorigin="5371,15045" coordsize="51855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U4xAAAAN0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8XMCv9+EE+TmBwAA//8DAFBLAQItABQABgAIAAAAIQDb4fbL7gAAAIUBAAATAAAAAAAAAAAA&#10;AAAAAAAAAABbQ29udGVudF9UeXBlc10ueG1sUEsBAi0AFAAGAAgAAAAhAFr0LFu/AAAAFQEAAAsA&#10;AAAAAAAAAAAAAAAAHwEAAF9yZWxzLy5yZWxzUEsBAi0AFAAGAAgAAAAhAJa8dTjEAAAA3QAAAA8A&#10;AAAAAAAAAAAAAAAABwIAAGRycy9kb3ducmV2LnhtbFBLBQYAAAAAAwADALcAAAD4AgAAAAA=&#10;">
                  <v:shape id="KSO_Shape" o:spid="_x0000_s1031" style="position:absolute;left:17915;top:16125;width:1604;height:1603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5c7e8c [3204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41441291;2147483646,2147483646;2147483646,2147483646;2147483646,2147483646;2147483646,2147483646;1141441291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  </v:shape>
                  <v:shape id="KSO_Shape" o:spid="_x0000_s1032" style="position:absolute;left:36537;top:16125;width:1499;height:1551;visibility:visible;mso-wrap-style:square;v-text-anchor:middle" coordsize="90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5c7e8c [3204]" stroked="f">
    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  </v:shape>
                  <v:shape id="KSO_Shape" o:spid="_x0000_s1033" style="position:absolute;left:5371;top:15985;width:1488;height:1883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5c7e8c [3204]" stroked="f">
                    <v:path arrowok="t" o:connecttype="custom" o:connectlocs="45053,82729;57180,89004;56524,92684;55768,97094;57230,101782;81837,148859;78509,100799;79442,96011;78433,92079;81257,88601;92904,82175;103569,82754;111410,90491;118166,99161;123814,108788;128200,119549;131327,131470;133066,144650;127570,154404;110099,161889;91770,166702;72861,168769;52843,167862;33052,163754;14118,156571;0,148557;1361,134570;4185,121994;8370,110703;13816,100648;20447,91751;28161,83863;37893,76252;73705,454;82149,2750;89786,6787;96315,12313;101482,19075;105137,26897;107028,35552;106801,45543;103877,55535;98609,64265;91324,71305;81090,76856;74183,78673;66722,79177;58379,78092;50716,75342;43835,71154;37608,65275;32517,57705;29290,49051;28106,39589;29114,30631;32038,22456;36575,15164;42524,9033;49682,4340;57824,1236;66647,0" o:connectangles="0,0,0,0,0,0,0,0,0,0,0,0,0,0,0,0,0,0,0,0,0,0,0,0,0,0,0,0,0,0,0,0,0,0,0,0,0,0,0,0,0,0,0,0,0,0,0,0,0,0,0,0,0,0,0,0,0,0,0,0,0"/>
                  </v:shape>
                  <v:group id="组合 1045" o:spid="_x0000_s1034" style="position:absolute;left:6807;top:15045;width:50419;height:3455" coordorigin="6807,15045" coordsize="50418,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3M7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ocwrPb8IJcvEPAAD//wMAUEsBAi0AFAAGAAgAAAAhANvh9svuAAAAhQEAABMAAAAAAAAAAAAA&#10;AAAAAAAAAFtDb250ZW50X1R5cGVzXS54bWxQSwECLQAUAAYACAAAACEAWvQsW78AAAAVAQAACwAA&#10;AAAAAAAAAAAAAAAfAQAAX3JlbHMvLnJlbHNQSwECLQAUAAYACAAAACEA6YdzO8MAAADdAAAADwAA&#10;AAAAAAAAAAAAAAAHAgAAZHJzL2Rvd25yZXYueG1sUEsFBgAAAAADAAMAtwAAAPcCAAAAAA==&#10;">
                    <v:shape id="文本框 74" o:spid="_x0000_s1035" type="#_x0000_t202" style="position:absolute;left:6807;top:15045;width:11748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" filled="f" stroked="f">
                      <v:textbox style="mso-fit-shape-to-text:t">
                        <w:txbxContent>
                          <w:p w14:paraId="0C524887" w14:textId="3E648845" w:rsidR="001548A3" w:rsidRDefault="008B03CA">
                            <w:pPr>
                              <w:spacing w:line="4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2"/>
                              </w:rPr>
                              <w:t>年龄：2</w:t>
                            </w:r>
                            <w:r w:rsidR="008417B1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kern w:val="24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2"/>
                              </w:rPr>
                              <w:t>岁</w:t>
                            </w:r>
                          </w:p>
                        </w:txbxContent>
                      </v:textbox>
                    </v:shape>
                    <v:shape id="文本框 75" o:spid="_x0000_s1036" type="#_x0000_t202" style="position:absolute;left:19565;top:15045;width:17050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" filled="f" stroked="f">
                      <v:textbox style="mso-fit-shape-to-text:t">
                        <w:txbxContent>
                          <w:p w14:paraId="7D085FAB" w14:textId="77777777" w:rsidR="001548A3" w:rsidRDefault="008B03CA">
                            <w:pPr>
                              <w:spacing w:line="4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2"/>
                              </w:rPr>
                              <w:t xml:space="preserve">+86 </w:t>
                            </w:r>
                            <w:r w:rsidR="00CE21D7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2"/>
                              </w:rPr>
                              <w:t>134 6708 0849</w:t>
                            </w:r>
                          </w:p>
                        </w:txbxContent>
                      </v:textbox>
                    </v:shape>
                    <v:shape id="文本框 76" o:spid="_x0000_s1037" type="#_x0000_t202" style="position:absolute;left:38221;top:15045;width:19005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" filled="f" stroked="f">
                      <v:textbox style="mso-fit-shape-to-text:t">
                        <w:txbxContent>
                          <w:p w14:paraId="6B0D818F" w14:textId="77777777" w:rsidR="001548A3" w:rsidRDefault="00CE21D7">
                            <w:pPr>
                              <w:spacing w:line="400" w:lineRule="exact"/>
                              <w:rPr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2"/>
                              </w:rPr>
                              <w:t>3284539465</w:t>
                            </w:r>
                            <w:r w:rsidR="008B03CA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2"/>
                              </w:rPr>
                              <w:t>qq</w:t>
                            </w:r>
                            <w:r w:rsidR="008B03CA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2"/>
                              </w:rPr>
                              <w:t>.com</w:t>
                            </w:r>
                          </w:p>
                        </w:txbxContent>
                      </v:textbox>
                    </v:shape>
                  </v:group>
                </v:group>
                <v:rect id="矩形 1049" o:spid="_x0000_s1038" style="position:absolute;left:14607;top:67980;width:2952;height:2791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" fillcolor="#5c7e8c [3204]" stroked="f" strokeweight="1pt"/>
                <v:rect id="矩形 1050" o:spid="_x0000_s1039" style="position:absolute;left:14079;top:51992;width:2952;height:2791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" fillcolor="#5c7e8c [3204]" stroked="f" strokeweight="1pt"/>
                <v:rect id="矩形 1051" o:spid="_x0000_s1040" style="position:absolute;left:14080;top:24944;width:2952;height:2791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" fillcolor="#5c7e8c [3204]" stroked="f" strokeweight="1pt"/>
                <v:rect id="矩形 1052" o:spid="_x0000_s1041" style="position:absolute;left:14080;top:11679;width:2952;height:2791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" fillcolor="#5c7e8c [3204]" stroked="f" strokeweight="1pt"/>
                <v:shape id="Freeform 142" o:spid="_x0000_s1042" style="position:absolute;left:3569;top:24795;width:2210;height:1537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o:lock v:ext="edit" aspectratio="t" verticies="t"/>
                </v:shape>
                <v:shape id="KSO_Shape" o:spid="_x0000_s1043" style="position:absolute;left:3847;top:37790;width:2218;height:2177;visibility:visible;mso-wrap-style:square;v-text-anchor:middle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white [3212]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  <v:shape id="KSO_Shape" o:spid="_x0000_s1044" style="position:absolute;left:3081;top:81177;width:1715;height:2166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hite [3212]" stroked="f">
                  <v:path arrowok="t" o:connecttype="custom" o:connectlocs="51905,95097;65876,102310;65121,106540;64250,111609;65934,116998;94283,171113;90449,115868;91524,110364;90362,105844;93615,101847;107035,94459;119321,95126;128354,104019;136139,113985;142645,125051;147699,137421;151301,151124;153305,166275;146973,177486;126844,186090;105728,191623;83943,193999;60880,192956;38079,188234;16266,179978;0,170765;1568,154687;4822,140231;9643,127253;15917,115694;23556,105468;32444,96400;43656,87651;84915,522;94643,3161;103442,7802;110964,14154;116917,21927;121128,30918;123306,40866;123045,52352;119676,63837;113607,73873;105214,81965;93423,88346;85466,90434;76870,91014;67258,89767;58430,86605;50502,81791;43329,75033;37462,66332;33745,56383;32380,45507;33542,35211;36911,25813;42138,17431;48991,10383;57239,4989;66619,1421;76783,0" o:connectangles="0,0,0,0,0,0,0,0,0,0,0,0,0,0,0,0,0,0,0,0,0,0,0,0,0,0,0,0,0,0,0,0,0,0,0,0,0,0,0,0,0,0,0,0,0,0,0,0,0,0,0,0,0,0,0,0,0,0,0,0,0"/>
                </v:shape>
                <v:shape id="KSO_Shape" o:spid="_x0000_s1045" style="position:absolute;left:2788;top:65120;width:2039;height:1848;visibility:visible;mso-wrap-style:square;v-text-anchor:middle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" path="m,55v,,,2,4,2c3,54,11,45,11,45v,,14,9,29,-6c54,23,44,11,63,,17,10,7,24,8,43,12,34,24,22,34,17,17,29,5,47,,55xe" fillcolor="white [3212]" stroked="f">
                  <v:path arrowok="t" o:connecttype="custom" o:connectlocs="0,2147483646;2147483646,2147483646;2147483646,2147483646;2147483646,2147483646;2147483646,0;2147483646,2147483646;2147483646,2147483646;0,2147483646" o:connectangles="0,0,0,0,0,0,0,0"/>
                </v:shape>
                <v:line id="直接连接符 1057" o:spid="_x0000_s1046" style="position:absolute;visibility:visible;mso-wrap-style:square" from="5201,27573" to="70254,2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" strokecolor="#d8d8d8 [2732]" strokeweight="1pt">
                  <v:stroke joinstyle="miter"/>
                </v:line>
                <v:line id="直接连接符 1058" o:spid="_x0000_s1047" style="position:absolute;visibility:visible;mso-wrap-style:square" from="5201,40971" to="70254,40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" strokecolor="#d8d8d8 [2732]" strokeweight="1pt">
                  <v:stroke joinstyle="miter"/>
                </v:line>
                <v:line id="直接连接符 1059" o:spid="_x0000_s1048" style="position:absolute;visibility:visible;mso-wrap-style:square" from="5201,52544" to="70254,52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" strokecolor="#d8d8d8 [2732]" strokeweight="1pt">
                  <v:stroke dashstyle="dash" joinstyle="miter"/>
                </v:line>
                <v:line id="直接连接符 1060" o:spid="_x0000_s1049" style="position:absolute;visibility:visible;mso-wrap-style:square" from="5201,64165" to="70254,64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" strokecolor="#d8d8d8 [2732]" strokeweight="1pt">
                  <v:stroke dashstyle="dash" joinstyle="miter"/>
                </v:line>
                <v:line id="直接连接符 1061" o:spid="_x0000_s1050" style="position:absolute;visibility:visible;mso-wrap-style:square" from="5201,80142" to="70254,80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" strokecolor="#d8d8d8 [2732]" strokeweight="1pt">
                  <v:stroke joinstyle="miter"/>
                </v:line>
                <v:line id="直接连接符 1062" o:spid="_x0000_s1051" style="position:absolute;visibility:visible;mso-wrap-style:square" from="5201,95705" to="70254,95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" strokecolor="#d8d8d8 [2732]" strokeweight="1pt">
                  <v:stroke joinstyle="miter"/>
                </v:line>
                <v:shape id="文本框 95" o:spid="_x0000_s1052" type="#_x0000_t202" style="position:absolute;left:6557;top:23976;width:1571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" filled="f" stroked="f">
                  <v:textbox style="mso-fit-shape-to-text:t">
                    <w:txbxContent>
                      <w:p w14:paraId="56C01480" w14:textId="77777777" w:rsidR="001548A3" w:rsidRDefault="008B03CA">
                        <w:pPr>
                          <w:spacing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shape id="文本框 96" o:spid="_x0000_s1053" type="#_x0000_t202" style="position:absolute;left:6557;top:37253;width:1571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" filled="f" stroked="f">
                  <v:textbox style="mso-fit-shape-to-text:t">
                    <w:txbxContent>
                      <w:p w14:paraId="0DFF2B7D" w14:textId="77777777" w:rsidR="001548A3" w:rsidRDefault="008B03CA">
                        <w:pPr>
                          <w:spacing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shape id="文本框 97" o:spid="_x0000_s1054" type="#_x0000_t202" style="position:absolute;left:5561;top:80575;width:15717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" filled="f" stroked="f">
                  <v:textbox style="mso-fit-shape-to-text:t">
                    <w:txbxContent>
                      <w:p w14:paraId="1348032F" w14:textId="77777777" w:rsidR="001548A3" w:rsidRDefault="008B03CA">
                        <w:pPr>
                          <w:spacing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自我评价 </w:t>
                        </w:r>
                      </w:p>
                    </w:txbxContent>
                  </v:textbox>
                </v:shape>
                <v:shape id="文本框 98" o:spid="_x0000_s1055" type="#_x0000_t202" style="position:absolute;left:5779;top:64224;width:15716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" filled="f" stroked="f">
                  <v:textbox style="mso-fit-shape-to-text:t">
                    <w:txbxContent>
                      <w:p w14:paraId="6DEF499A" w14:textId="77777777" w:rsidR="001548A3" w:rsidRDefault="008B03CA">
                        <w:pPr>
                          <w:spacing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荣誉奖励 </w:t>
                        </w:r>
                      </w:p>
                    </w:txbxContent>
                  </v:textbox>
                </v:shape>
                <v:shape id="_x0000_s1056" type="#_x0000_t202" style="position:absolute;left:4150;top:41566;width:66087;height:10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" filled="f" stroked="f">
                  <v:textbox style="mso-fit-shape-to-text:t">
                    <w:txbxContent>
                      <w:p w14:paraId="1BDC91FE" w14:textId="025C1D32" w:rsidR="001548A3" w:rsidRDefault="00754EA3">
                        <w:pPr>
                          <w:spacing w:after="40" w:line="36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2019</w:t>
                        </w:r>
                        <w:r w:rsidR="008B03C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 xml:space="preserve">.09 </w:t>
                        </w:r>
                        <w:r w:rsidR="008B03C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–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 xml:space="preserve"> 202</w:t>
                        </w:r>
                        <w:r w:rsidR="0024794D">
                          <w:rPr>
                            <w:rFonts w:ascii="微软雅黑" w:eastAsia="微软雅黑" w:hAnsi="微软雅黑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1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.10</w:t>
                        </w:r>
                        <w:r w:rsidR="008B03C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 xml:space="preserve"> </w:t>
                        </w:r>
                      </w:p>
                      <w:p w14:paraId="77D981FB" w14:textId="4DCBA7EF" w:rsidR="001548A3" w:rsidRDefault="008B03CA">
                        <w:pPr>
                          <w:spacing w:line="36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1.</w:t>
                        </w:r>
                        <w:r w:rsidR="00FE0481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 xml:space="preserve"> </w:t>
                        </w:r>
                        <w:r w:rsidR="005D2398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在系学生会外联部积极工作，</w:t>
                        </w:r>
                        <w:r w:rsidR="005A69D1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多次负责承办校园赞助活动</w:t>
                        </w:r>
                        <w:r w:rsidR="005D2398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，</w:t>
                        </w:r>
                        <w:r w:rsidR="002F7F10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获得“优秀学生干部”等荣誉。</w:t>
                        </w:r>
                      </w:p>
                      <w:p w14:paraId="6E5C69AD" w14:textId="6624C5EE" w:rsidR="001548A3" w:rsidRDefault="005D2398">
                        <w:pPr>
                          <w:spacing w:line="36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2.</w:t>
                        </w:r>
                        <w:r w:rsidR="00FE0481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 xml:space="preserve"> </w:t>
                        </w:r>
                        <w:r w:rsidR="007851A1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积极参与献血、</w:t>
                        </w:r>
                        <w:r w:rsidR="00C9474C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博爱书屋捐赠等</w:t>
                        </w:r>
                        <w:r w:rsidR="006E008E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公益活动</w:t>
                        </w:r>
                        <w:r w:rsidR="00C9474C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。</w:t>
                        </w:r>
                      </w:p>
                      <w:p w14:paraId="6A4EF679" w14:textId="2CFC2E56" w:rsidR="001548A3" w:rsidRDefault="008B03CA">
                        <w:pPr>
                          <w:spacing w:line="36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3.</w:t>
                        </w:r>
                        <w:r w:rsidR="00FE0481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 xml:space="preserve"> </w:t>
                        </w:r>
                        <w:r w:rsidR="00192EB2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大二定期组织安排培训，为学生会培养了相关人才</w:t>
                        </w: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v:shape id="文本框 100" o:spid="_x0000_s1057" type="#_x0000_t202" style="position:absolute;left:4153;top:28097;width:67151;height:5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" filled="f" stroked="f">
                  <v:textbox style="mso-fit-shape-to-text:t">
                    <w:txbxContent>
                      <w:p w14:paraId="61BAFA30" w14:textId="77777777" w:rsidR="001548A3" w:rsidRDefault="00CE21D7">
                        <w:pPr>
                          <w:spacing w:after="40"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2019</w:t>
                        </w:r>
                        <w:r w:rsidR="008B03C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 xml:space="preserve">.09 </w:t>
                        </w:r>
                        <w:r w:rsidR="008B03C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 xml:space="preserve">–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至今</w:t>
                        </w:r>
                      </w:p>
                      <w:p w14:paraId="5D1CDD46" w14:textId="7A07F092" w:rsidR="001548A3" w:rsidRDefault="008B03CA">
                        <w:pPr>
                          <w:spacing w:line="360" w:lineRule="exact"/>
                        </w:pP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 xml:space="preserve">主修课程 ： </w:t>
                        </w:r>
                        <w:r w:rsidR="00977826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基础会计学</w:t>
                        </w: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、</w:t>
                        </w:r>
                        <w:r w:rsidR="00A73609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物流与供应链管理、</w:t>
                        </w: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宏观经济学、微观经济学、电子商务概论等</w:t>
                        </w:r>
                      </w:p>
                    </w:txbxContent>
                  </v:textbox>
                </v:shape>
                <v:shape id="文本框 101" o:spid="_x0000_s1058" type="#_x0000_t202" style="position:absolute;left:3566;top:83019;width:67281;height:10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" filled="f" stroked="f">
                  <v:textbox style="mso-fit-shape-to-text:t">
                    <w:txbxContent>
                      <w:p w14:paraId="1012EDF7" w14:textId="3406F528" w:rsidR="009A13E1" w:rsidRPr="004419A7" w:rsidRDefault="008C6144" w:rsidP="00D6604D">
                        <w:pPr>
                          <w:spacing w:line="360" w:lineRule="exact"/>
                          <w:ind w:firstLineChars="200" w:firstLine="420"/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1</w:t>
                        </w:r>
                        <w:r w:rsidR="00D6604D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年</w:t>
                        </w: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的</w:t>
                        </w:r>
                        <w:r w:rsidR="00D6604D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电商运营经验</w:t>
                        </w:r>
                        <w:r w:rsidR="00D6604D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，参加</w:t>
                        </w:r>
                        <w:proofErr w:type="gramStart"/>
                        <w:r w:rsidR="00423C27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“</w:t>
                        </w:r>
                        <w:proofErr w:type="gramEnd"/>
                        <w:r w:rsidR="004419A7" w:rsidRPr="004419A7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Shopee杯</w:t>
                        </w:r>
                        <w:proofErr w:type="gramStart"/>
                        <w:r w:rsidR="004419A7" w:rsidRPr="004419A7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“</w:t>
                        </w:r>
                        <w:proofErr w:type="gramEnd"/>
                        <w:r w:rsidR="004419A7" w:rsidRPr="004419A7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跨境电商创新创业公益大赛</w:t>
                        </w:r>
                        <w:r w:rsidR="004419A7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荣获</w:t>
                        </w:r>
                        <w:r w:rsidR="004419A7" w:rsidRPr="004419A7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全国总决赛个人二等奖</w:t>
                        </w:r>
                        <w:r w:rsidR="004419A7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，</w:t>
                        </w:r>
                        <w:r w:rsidR="00086959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精通使用</w:t>
                        </w:r>
                        <w:r w:rsidR="004419A7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E</w:t>
                        </w:r>
                        <w:r w:rsidR="004419A7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xcel</w:t>
                        </w:r>
                        <w:r w:rsidR="00086959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、</w:t>
                        </w:r>
                        <w:proofErr w:type="spellStart"/>
                        <w:r w:rsidR="00086959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C</w:t>
                        </w:r>
                        <w:r w:rsidR="00086959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oreIDraw</w:t>
                        </w:r>
                        <w:proofErr w:type="spellEnd"/>
                        <w:r w:rsidR="004419A7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等</w:t>
                        </w:r>
                        <w:r w:rsidR="004419A7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办公软件。擅长分析数据，获得了</w:t>
                        </w:r>
                        <w:r w:rsidR="004419A7" w:rsidRPr="004419A7">
                          <w:rPr>
                            <w:rFonts w:ascii="微软雅黑" w:eastAsia="微软雅黑" w:hAnsi="微软雅黑"/>
                            <w:color w:val="545454"/>
                            <w:kern w:val="24"/>
                            <w:szCs w:val="21"/>
                          </w:rPr>
                          <w:t>阿里巴巴商业数据分析师、中级数字财税师</w:t>
                        </w:r>
                        <w:r w:rsidR="004419A7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等专业证书</w:t>
                        </w: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。</w:t>
                        </w:r>
                        <w:r w:rsidR="0062560C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曾在</w:t>
                        </w:r>
                        <w:r w:rsidRPr="008C6144"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第十二届全国大学生电子商务“创新、创意及创业”挑战赛</w:t>
                        </w:r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中独立负责建立和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运营微店店铺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和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淘宝店铺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olor w:val="545454"/>
                            <w:kern w:val="24"/>
                            <w:szCs w:val="21"/>
                          </w:rPr>
                          <w:t>，并取得了全校一等奖的优异成绩。</w:t>
                        </w:r>
                      </w:p>
                    </w:txbxContent>
                  </v:textbox>
                </v:shape>
                <v:shape id="_x0000_s1059" type="#_x0000_t202" style="position:absolute;left:35697;top:68249;width:33923;height:7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" filled="f" stroked="f">
                  <v:textbox style="mso-fit-shape-to-text:t">
                    <w:txbxContent>
                      <w:p w14:paraId="6E113141" w14:textId="2691A738" w:rsidR="00A95466" w:rsidRPr="00B02F41" w:rsidRDefault="004C4622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spacing w:line="360" w:lineRule="exact"/>
                          <w:ind w:firstLineChars="0"/>
                          <w:rPr>
                            <w:sz w:val="21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545454"/>
                            <w:kern w:val="24"/>
                            <w:sz w:val="21"/>
                            <w:szCs w:val="21"/>
                          </w:rPr>
                          <w:t>阿里巴巴</w:t>
                        </w:r>
                        <w:r w:rsidR="007378E7">
                          <w:rPr>
                            <w:rFonts w:ascii="微软雅黑" w:eastAsia="微软雅黑" w:hAnsi="微软雅黑" w:cstheme="minorBidi" w:hint="eastAsia"/>
                            <w:color w:val="545454"/>
                            <w:kern w:val="24"/>
                            <w:sz w:val="21"/>
                            <w:szCs w:val="21"/>
                          </w:rPr>
                          <w:t>商业数据分析师、</w:t>
                        </w:r>
                        <w:r w:rsidRPr="004C4622">
                          <w:rPr>
                            <w:rFonts w:ascii="微软雅黑" w:eastAsia="微软雅黑" w:hAnsi="微软雅黑" w:cstheme="minorBidi" w:hint="eastAsia"/>
                            <w:color w:val="545454"/>
                            <w:kern w:val="24"/>
                            <w:sz w:val="21"/>
                            <w:szCs w:val="21"/>
                          </w:rPr>
                          <w:t>中级数字财税师</w:t>
                        </w:r>
                      </w:p>
                      <w:p w14:paraId="3CC8C7C4" w14:textId="544EA2B1" w:rsidR="00B02F41" w:rsidRPr="00EB7D58" w:rsidRDefault="00B02F41" w:rsidP="00B02F41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spacing w:line="360" w:lineRule="exact"/>
                          <w:ind w:firstLineChars="0"/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</w:pPr>
                        <w:r w:rsidRPr="00EB7D58">
                          <w:rPr>
                            <w:rFonts w:ascii="微软雅黑" w:eastAsia="微软雅黑" w:hAnsi="微软雅黑" w:cstheme="minorBidi" w:hint="eastAsia"/>
                            <w:color w:val="545454"/>
                            <w:kern w:val="24"/>
                            <w:sz w:val="21"/>
                            <w:szCs w:val="21"/>
                          </w:rPr>
                          <w:t>新媒体营销职业技能等级证书</w:t>
                        </w:r>
                      </w:p>
                      <w:p w14:paraId="67C43544" w14:textId="790A7BD4" w:rsidR="00796B0C" w:rsidRPr="00707C7C" w:rsidRDefault="00796B0C" w:rsidP="00B02F41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spacing w:line="360" w:lineRule="exact"/>
                          <w:ind w:firstLineChars="0"/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</w:pPr>
                        <w:r w:rsidRPr="00707C7C">
                          <w:rPr>
                            <w:rFonts w:ascii="微软雅黑" w:eastAsia="微软雅黑" w:hAnsi="微软雅黑" w:cstheme="minorBidi" w:hint="eastAsia"/>
                            <w:color w:val="545454"/>
                            <w:kern w:val="24"/>
                            <w:sz w:val="21"/>
                            <w:szCs w:val="21"/>
                          </w:rPr>
                          <w:t>全国高校心理委员</w:t>
                        </w:r>
                        <w:r w:rsidRPr="00707C7C">
                          <w:rPr>
                            <w:rFonts w:ascii="微软雅黑" w:eastAsia="微软雅黑" w:hAnsi="微软雅黑" w:cstheme="minorBidi"/>
                            <w:color w:val="545454"/>
                            <w:kern w:val="24"/>
                            <w:sz w:val="21"/>
                            <w:szCs w:val="21"/>
                          </w:rPr>
                          <w:t>MOOC培训合格证书</w:t>
                        </w:r>
                      </w:p>
                    </w:txbxContent>
                  </v:textbox>
                </v:shape>
                <v:shape id="文本框 104" o:spid="_x0000_s1060" type="#_x0000_t202" style="position:absolute;left:28477;top:28097;width:2068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" filled="f" stroked="f">
                  <v:textbox style="mso-fit-shape-to-text:t">
                    <w:txbxContent>
                      <w:p w14:paraId="443D8F2F" w14:textId="77777777" w:rsidR="001548A3" w:rsidRDefault="00CE21D7">
                        <w:pPr>
                          <w:spacing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山西工程技术学院</w:t>
                        </w:r>
                      </w:p>
                    </w:txbxContent>
                  </v:textbox>
                </v:shape>
                <v:shape id="文本框 105" o:spid="_x0000_s1061" type="#_x0000_t202" style="position:absolute;left:19178;top:41566;width:3131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" filled="f" stroked="f">
                  <v:textbox style="mso-fit-shape-to-text:t">
                    <w:txbxContent>
                      <w:p w14:paraId="1B8C104E" w14:textId="77777777" w:rsidR="001548A3" w:rsidRDefault="00754EA3" w:rsidP="005D2398">
                        <w:pPr>
                          <w:spacing w:line="360" w:lineRule="exact"/>
                          <w:ind w:firstLineChars="400" w:firstLine="840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山西工程技术学院管理工程系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系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学生会</w:t>
                        </w:r>
                      </w:p>
                    </w:txbxContent>
                  </v:textbox>
                </v:shape>
                <v:shape id="文本框 108" o:spid="_x0000_s1062" type="#_x0000_t202" style="position:absolute;left:53589;top:28097;width:17716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" filled="f" stroked="f">
                  <v:textbox style="mso-fit-shape-to-text:t">
                    <w:txbxContent>
                      <w:p w14:paraId="4B9C0E1C" w14:textId="77777777" w:rsidR="001548A3" w:rsidRDefault="008B03CA">
                        <w:pPr>
                          <w:spacing w:line="360" w:lineRule="exact"/>
                          <w:jc w:val="righ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 xml:space="preserve">电子商务 /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文本框 109" o:spid="_x0000_s1063" type="#_x0000_t202" style="position:absolute;left:49509;top:41162;width:17716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" filled="f" stroked="f">
                  <v:textbox style="mso-fit-shape-to-text:t">
                    <w:txbxContent>
                      <w:p w14:paraId="7EC3D4AC" w14:textId="77777777" w:rsidR="001548A3" w:rsidRDefault="00754EA3">
                        <w:pPr>
                          <w:spacing w:line="360" w:lineRule="exact"/>
                          <w:jc w:val="righ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职位</w:t>
                        </w:r>
                        <w:r w:rsidR="008B03CA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C7E8C" w:themeColor="accent1"/>
                            <w:kern w:val="24"/>
                            <w:szCs w:val="21"/>
                          </w:rPr>
                          <w:t>干部</w:t>
                        </w:r>
                      </w:p>
                    </w:txbxContent>
                  </v:textbox>
                </v:shape>
                <v:shape id="文本框 112" o:spid="_x0000_s1064" type="#_x0000_t202" style="position:absolute;left:15656;top:24022;width:15716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" filled="f" stroked="f">
                  <v:textbox style="mso-fit-shape-to-text:t">
                    <w:txbxContent>
                      <w:p w14:paraId="4F0C7286" w14:textId="77777777" w:rsidR="001548A3" w:rsidRDefault="008B03CA">
                        <w:pPr>
                          <w:spacing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微软雅黑" w:hAnsi="Arial" w:cs="Arial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EDUCATION </w:t>
                        </w:r>
                      </w:p>
                    </w:txbxContent>
                  </v:textbox>
                </v:shape>
                <v:shape id="文本框 113" o:spid="_x0000_s1065" type="#_x0000_t202" style="position:absolute;left:15656;top:37299;width:15716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" filled="f" stroked="f">
                  <v:textbox style="mso-fit-shape-to-text:t">
                    <w:txbxContent>
                      <w:p w14:paraId="2A7456CF" w14:textId="77777777" w:rsidR="001548A3" w:rsidRDefault="008B03CA">
                        <w:pPr>
                          <w:spacing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微软雅黑" w:hAnsi="Arial" w:cs="Arial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EXPERIENCE</w:t>
                        </w:r>
                      </w:p>
                    </w:txbxContent>
                  </v:textbox>
                </v:shape>
                <v:shape id="文本框 114" o:spid="_x0000_s1066" type="#_x0000_t202" style="position:absolute;left:15737;top:80142;width:15716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" filled="f" stroked="f">
                  <v:textbox style="mso-fit-shape-to-text:t">
                    <w:txbxContent>
                      <w:p w14:paraId="5DFF708C" w14:textId="77777777" w:rsidR="001548A3" w:rsidRDefault="008B03CA">
                        <w:pPr>
                          <w:spacing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微软雅黑" w:hAnsi="Arial" w:cs="Arial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ABOUT ME</w:t>
                        </w:r>
                      </w:p>
                    </w:txbxContent>
                  </v:textbox>
                </v:shape>
                <v:shape id="文本框 115" o:spid="_x0000_s1067" type="#_x0000_t202" style="position:absolute;left:15656;top:64194;width:15716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" filled="f" stroked="f">
                  <v:textbox style="mso-fit-shape-to-text:t">
                    <w:txbxContent>
                      <w:p w14:paraId="71D4B9EB" w14:textId="77777777" w:rsidR="001548A3" w:rsidRDefault="008B03CA">
                        <w:pPr>
                          <w:spacing w:line="36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微软雅黑" w:hAnsi="Arial" w:cs="Arial"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AWARD</w:t>
                        </w:r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1084" o:spid="_x0000_s1068" type="#_x0000_t6" style="position:absolute;left:1867;top:94769;width:808;height:1341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" fillcolor="#2d3e45 [1604]" stroked="f" strokeweight="1pt"/>
                <v:shape id="直角三角形 1085" o:spid="_x0000_s1069" type="#_x0000_t6" style="position:absolute;left:1867;top:79483;width:808;height:1341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" fillcolor="#2d3e45 [1604]" stroked="f" strokeweight="1pt"/>
                <v:shape id="直角三角形 1086" o:spid="_x0000_s1070" type="#_x0000_t6" style="position:absolute;left:1867;top:40105;width:807;height:1341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" fillcolor="#2d3e45 [1604]" stroked="f" strokeweight="1pt"/>
                <v:shape id="直角三角形 1087" o:spid="_x0000_s1071" type="#_x0000_t6" style="position:absolute;left:1867;top:26840;width:807;height:1341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" fillcolor="#2d3e45 [1604]" stroked="f" strokeweight="1pt"/>
              </v:group>
            </w:pict>
          </mc:Fallback>
        </mc:AlternateContent>
      </w:r>
      <w:r w:rsidR="00A9546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9AE48C" wp14:editId="5B33AB08">
                <wp:simplePos x="0" y="0"/>
                <wp:positionH relativeFrom="column">
                  <wp:posOffset>287753</wp:posOffset>
                </wp:positionH>
                <wp:positionV relativeFrom="paragraph">
                  <wp:posOffset>6800215</wp:posOffset>
                </wp:positionV>
                <wp:extent cx="3392728" cy="1005810"/>
                <wp:effectExtent l="0" t="0" r="0" b="0"/>
                <wp:wrapNone/>
                <wp:docPr id="2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2728" cy="1005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57D43E" w14:textId="0B4DF4CC" w:rsidR="00A95466" w:rsidRPr="00EB7D58" w:rsidRDefault="00A95466" w:rsidP="00A95466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EB7D58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 w:rsidR="00536B35" w:rsidRPr="00EB7D58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 w:rsidRPr="00EB7D58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年</w:t>
                            </w:r>
                            <w:r w:rsidR="00536B35" w:rsidRPr="00EB7D58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全国大学生</w:t>
                            </w:r>
                            <w:r w:rsidR="00536B35" w:rsidRPr="00EB7D58"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直播电商技能竞赛三等奖</w:t>
                            </w:r>
                          </w:p>
                          <w:p w14:paraId="31763028" w14:textId="5A455C94" w:rsidR="00A95466" w:rsidRPr="00FA0D26" w:rsidRDefault="00A95466" w:rsidP="00A95466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/>
                                <w:sz w:val="21"/>
                              </w:rPr>
                            </w:pPr>
                            <w:r w:rsidRPr="00EB7D58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2021</w:t>
                            </w:r>
                            <w:r w:rsidR="002B4293" w:rsidRPr="00EB7D58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年</w:t>
                            </w:r>
                            <w:r w:rsidR="0081666D" w:rsidRPr="00EB7D58"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全国应用型人才综合技能大赛三等奖</w:t>
                            </w:r>
                            <w:r w:rsidRPr="00FA0D26">
                              <w:rPr>
                                <w:rFonts w:ascii="微软雅黑" w:eastAsia="微软雅黑" w:hAnsi="微软雅黑"/>
                                <w:sz w:val="21"/>
                              </w:rPr>
                              <w:t xml:space="preserve">                                </w:t>
                            </w:r>
                          </w:p>
                          <w:p w14:paraId="1597321A" w14:textId="09C31E0D" w:rsidR="00A95466" w:rsidRPr="00707C7C" w:rsidRDefault="00A95466" w:rsidP="00536B3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707C7C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2022年跨境电</w:t>
                            </w:r>
                            <w:proofErr w:type="gramStart"/>
                            <w:r w:rsidRPr="00707C7C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商创新</w:t>
                            </w:r>
                            <w:proofErr w:type="gramEnd"/>
                            <w:r w:rsidRPr="00707C7C"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创业公益大赛全国总决赛个人二等奖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AE48C" id="文本框 103" o:spid="_x0000_s1072" type="#_x0000_t202" style="position:absolute;margin-left:22.65pt;margin-top:535.45pt;width:267.15pt;height:7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" filled="f" stroked="f">
                <v:textbox style="mso-fit-shape-to-text:t">
                  <w:txbxContent>
                    <w:p w14:paraId="5157D43E" w14:textId="0B4DF4CC" w:rsidR="00A95466" w:rsidRPr="00EB7D58" w:rsidRDefault="00A95466" w:rsidP="00A95466">
                      <w:pPr>
                        <w:pStyle w:val="a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EB7D58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202</w:t>
                      </w:r>
                      <w:r w:rsidR="00536B35" w:rsidRPr="00EB7D58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1</w:t>
                      </w:r>
                      <w:r w:rsidRPr="00EB7D58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年</w:t>
                      </w:r>
                      <w:r w:rsidR="00536B35" w:rsidRPr="00EB7D58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全国大学生</w:t>
                      </w:r>
                      <w:r w:rsidR="00536B35" w:rsidRPr="00EB7D58"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直播电商技能竞赛三等奖</w:t>
                      </w:r>
                    </w:p>
                    <w:p w14:paraId="31763028" w14:textId="5A455C94" w:rsidR="00A95466" w:rsidRPr="00FA0D26" w:rsidRDefault="00A95466" w:rsidP="00A95466">
                      <w:pPr>
                        <w:pStyle w:val="a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/>
                          <w:sz w:val="21"/>
                        </w:rPr>
                      </w:pPr>
                      <w:r w:rsidRPr="00EB7D58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2021</w:t>
                      </w:r>
                      <w:r w:rsidR="002B4293" w:rsidRPr="00EB7D58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年</w:t>
                      </w:r>
                      <w:r w:rsidR="0081666D" w:rsidRPr="00EB7D58"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全国应用型人才综合技能大赛三等奖</w:t>
                      </w:r>
                      <w:r w:rsidRPr="00FA0D26">
                        <w:rPr>
                          <w:rFonts w:ascii="微软雅黑" w:eastAsia="微软雅黑" w:hAnsi="微软雅黑"/>
                          <w:sz w:val="21"/>
                        </w:rPr>
                        <w:t xml:space="preserve">                                </w:t>
                      </w:r>
                    </w:p>
                    <w:p w14:paraId="1597321A" w14:textId="09C31E0D" w:rsidR="00A95466" w:rsidRPr="00707C7C" w:rsidRDefault="00A95466" w:rsidP="00536B35">
                      <w:pPr>
                        <w:pStyle w:val="a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 w:rsidRPr="00707C7C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2022年跨境电</w:t>
                      </w:r>
                      <w:proofErr w:type="gramStart"/>
                      <w:r w:rsidRPr="00707C7C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商创新</w:t>
                      </w:r>
                      <w:proofErr w:type="gramEnd"/>
                      <w:r w:rsidRPr="00707C7C"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创业公益大赛全国总决赛个人二等奖</w:t>
                      </w:r>
                    </w:p>
                  </w:txbxContent>
                </v:textbox>
              </v:shape>
            </w:pict>
          </mc:Fallback>
        </mc:AlternateContent>
      </w:r>
      <w:r w:rsidR="0083513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16CD41" wp14:editId="585C5310">
                <wp:simplePos x="0" y="0"/>
                <wp:positionH relativeFrom="column">
                  <wp:posOffset>2335530</wp:posOffset>
                </wp:positionH>
                <wp:positionV relativeFrom="paragraph">
                  <wp:posOffset>-104775</wp:posOffset>
                </wp:positionV>
                <wp:extent cx="1381125" cy="496570"/>
                <wp:effectExtent l="0" t="0" r="0" b="38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496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C1F249" w14:textId="77777777" w:rsidR="0083513F" w:rsidRPr="0083513F" w:rsidRDefault="0083513F" w:rsidP="0083513F">
                            <w:pPr>
                              <w:jc w:val="center"/>
                              <w:rPr>
                                <w:b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83513F">
                              <w:rPr>
                                <w:rFonts w:hint="eastAsia"/>
                                <w:b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6CD41" id="文本框 1" o:spid="_x0000_s1073" type="#_x0000_t202" style="position:absolute;margin-left:183.9pt;margin-top:-8.25pt;width:108.75pt;height:39.1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" filled="f" stroked="f">
                <v:textbox style="mso-fit-shape-to-text:t">
                  <w:txbxContent>
                    <w:p w14:paraId="5FC1F249" w14:textId="77777777" w:rsidR="0083513F" w:rsidRPr="0083513F" w:rsidRDefault="0083513F" w:rsidP="0083513F">
                      <w:pPr>
                        <w:jc w:val="center"/>
                        <w:rPr>
                          <w:b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83513F">
                        <w:rPr>
                          <w:rFonts w:hint="eastAsia"/>
                          <w:b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548A3" w:rsidSect="008B03CA">
      <w:headerReference w:type="default" r:id="rId8"/>
      <w:pgSz w:w="11906" w:h="16838" w:code="9"/>
      <w:pgMar w:top="238" w:right="340" w:bottom="249" w:left="3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6FE0D" w14:textId="77777777" w:rsidR="00C44391" w:rsidRDefault="00C44391" w:rsidP="00CD3A78">
      <w:r>
        <w:separator/>
      </w:r>
    </w:p>
  </w:endnote>
  <w:endnote w:type="continuationSeparator" w:id="0">
    <w:p w14:paraId="21C19D1B" w14:textId="77777777" w:rsidR="00C44391" w:rsidRDefault="00C44391" w:rsidP="00CD3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兰亭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9D01E74C-D93A-4D87-8131-8554560B66FC}"/>
    <w:embedBold r:id="rId2" w:subsetted="1" w:fontKey="{D2255731-D003-4DBB-8DB5-601457390FF6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F77AE5F6-3628-4FD2-8061-8400C1FA1996}"/>
    <w:embedBold r:id="rId4" w:subsetted="1" w:fontKey="{5C9D23D5-9407-4502-A07C-DE064F7171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42D8E" w14:textId="77777777" w:rsidR="00C44391" w:rsidRDefault="00C44391" w:rsidP="00CD3A78">
      <w:r>
        <w:separator/>
      </w:r>
    </w:p>
  </w:footnote>
  <w:footnote w:type="continuationSeparator" w:id="0">
    <w:p w14:paraId="1CB8C0D4" w14:textId="77777777" w:rsidR="00C44391" w:rsidRDefault="00C44391" w:rsidP="00CD3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FEDC0" w14:textId="77777777" w:rsidR="00CD3A78" w:rsidRDefault="009C60CB" w:rsidP="00CD3A78">
    <w:pPr>
      <w:pStyle w:val="a6"/>
      <w:ind w:firstLineChars="1300" w:firstLine="2340"/>
      <w:jc w:val="both"/>
    </w:pPr>
    <w:r>
      <w:rPr>
        <w:rFonts w:hint="eastAsia"/>
      </w:rPr>
      <w:t>姓名：杨帆</w:t>
    </w:r>
    <w:r w:rsidR="00CD3A78">
      <w:rPr>
        <w:rFonts w:hint="eastAsia"/>
      </w:rPr>
      <w:t xml:space="preserve">        </w:t>
    </w:r>
    <w:r>
      <w:rPr>
        <w:rFonts w:hint="eastAsia"/>
      </w:rPr>
      <w:t xml:space="preserve">  </w:t>
    </w:r>
    <w:r w:rsidR="00CD3A78">
      <w:rPr>
        <w:rFonts w:hint="eastAsia"/>
      </w:rPr>
      <w:t xml:space="preserve"> </w:t>
    </w:r>
    <w:r>
      <w:rPr>
        <w:rFonts w:hint="eastAsia"/>
      </w:rPr>
      <w:t>班级：</w:t>
    </w:r>
    <w:r w:rsidR="00CD3A78">
      <w:rPr>
        <w:rFonts w:hint="eastAsia"/>
      </w:rPr>
      <w:t>19</w:t>
    </w:r>
    <w:r w:rsidR="00CD3A78">
      <w:rPr>
        <w:rFonts w:hint="eastAsia"/>
      </w:rPr>
      <w:t>电子商务本科一班</w:t>
    </w:r>
    <w:r>
      <w:rPr>
        <w:rFonts w:hint="eastAsia"/>
      </w:rPr>
      <w:t xml:space="preserve">           </w:t>
    </w:r>
    <w:r>
      <w:rPr>
        <w:rFonts w:hint="eastAsia"/>
      </w:rPr>
      <w:t>学号：</w:t>
    </w:r>
    <w:r w:rsidR="00CD3A78">
      <w:rPr>
        <w:rFonts w:hint="eastAsia"/>
      </w:rPr>
      <w:t xml:space="preserve"> 190914013</w:t>
    </w:r>
  </w:p>
  <w:p w14:paraId="610091ED" w14:textId="77777777" w:rsidR="00CD3A78" w:rsidRDefault="00CD3A7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61D1D"/>
    <w:multiLevelType w:val="multilevel"/>
    <w:tmpl w:val="61861D1D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AC4386"/>
    <w:rsid w:val="0000433A"/>
    <w:rsid w:val="00062E35"/>
    <w:rsid w:val="00086959"/>
    <w:rsid w:val="000B2C27"/>
    <w:rsid w:val="000D1A10"/>
    <w:rsid w:val="000E04DC"/>
    <w:rsid w:val="000E6046"/>
    <w:rsid w:val="000F262A"/>
    <w:rsid w:val="00134CEC"/>
    <w:rsid w:val="001473CB"/>
    <w:rsid w:val="00147553"/>
    <w:rsid w:val="001548A3"/>
    <w:rsid w:val="00192EB2"/>
    <w:rsid w:val="001B1785"/>
    <w:rsid w:val="001B1FFA"/>
    <w:rsid w:val="0024794D"/>
    <w:rsid w:val="00261356"/>
    <w:rsid w:val="00262496"/>
    <w:rsid w:val="00282D85"/>
    <w:rsid w:val="002845A2"/>
    <w:rsid w:val="00284EE8"/>
    <w:rsid w:val="002B4293"/>
    <w:rsid w:val="002D1B8B"/>
    <w:rsid w:val="002D5DB4"/>
    <w:rsid w:val="002F7F10"/>
    <w:rsid w:val="003254B0"/>
    <w:rsid w:val="00353094"/>
    <w:rsid w:val="003D3ABE"/>
    <w:rsid w:val="00423C27"/>
    <w:rsid w:val="004419A7"/>
    <w:rsid w:val="0046050F"/>
    <w:rsid w:val="00497F9F"/>
    <w:rsid w:val="004C4622"/>
    <w:rsid w:val="004E1295"/>
    <w:rsid w:val="00511005"/>
    <w:rsid w:val="00532EF2"/>
    <w:rsid w:val="00536B35"/>
    <w:rsid w:val="0055122C"/>
    <w:rsid w:val="005745DC"/>
    <w:rsid w:val="005A69D1"/>
    <w:rsid w:val="005D2398"/>
    <w:rsid w:val="005F3F69"/>
    <w:rsid w:val="00601205"/>
    <w:rsid w:val="00614082"/>
    <w:rsid w:val="0061431B"/>
    <w:rsid w:val="0062560C"/>
    <w:rsid w:val="006415B5"/>
    <w:rsid w:val="00651313"/>
    <w:rsid w:val="006A6589"/>
    <w:rsid w:val="006B0CE3"/>
    <w:rsid w:val="006B48F0"/>
    <w:rsid w:val="006E008E"/>
    <w:rsid w:val="006E2698"/>
    <w:rsid w:val="00707C7C"/>
    <w:rsid w:val="007137B3"/>
    <w:rsid w:val="007309E9"/>
    <w:rsid w:val="00735C23"/>
    <w:rsid w:val="007371C5"/>
    <w:rsid w:val="007378E7"/>
    <w:rsid w:val="0075161F"/>
    <w:rsid w:val="00754EA3"/>
    <w:rsid w:val="0075721B"/>
    <w:rsid w:val="007851A1"/>
    <w:rsid w:val="00785E9F"/>
    <w:rsid w:val="00786373"/>
    <w:rsid w:val="00796B0C"/>
    <w:rsid w:val="007D202E"/>
    <w:rsid w:val="007D392A"/>
    <w:rsid w:val="0081666D"/>
    <w:rsid w:val="0083513F"/>
    <w:rsid w:val="008417B1"/>
    <w:rsid w:val="008477B3"/>
    <w:rsid w:val="008B03CA"/>
    <w:rsid w:val="008C6144"/>
    <w:rsid w:val="008D7B16"/>
    <w:rsid w:val="008E24D7"/>
    <w:rsid w:val="00900CBF"/>
    <w:rsid w:val="009567D3"/>
    <w:rsid w:val="009579B5"/>
    <w:rsid w:val="00977826"/>
    <w:rsid w:val="009A13E1"/>
    <w:rsid w:val="009C60CB"/>
    <w:rsid w:val="00A311F6"/>
    <w:rsid w:val="00A36B3F"/>
    <w:rsid w:val="00A675F4"/>
    <w:rsid w:val="00A73609"/>
    <w:rsid w:val="00A95466"/>
    <w:rsid w:val="00AB4A16"/>
    <w:rsid w:val="00AF5FF1"/>
    <w:rsid w:val="00B02F41"/>
    <w:rsid w:val="00B0303F"/>
    <w:rsid w:val="00B2111B"/>
    <w:rsid w:val="00B738EB"/>
    <w:rsid w:val="00B849FC"/>
    <w:rsid w:val="00B86705"/>
    <w:rsid w:val="00B86824"/>
    <w:rsid w:val="00BB28B0"/>
    <w:rsid w:val="00BB5782"/>
    <w:rsid w:val="00BB7E56"/>
    <w:rsid w:val="00BE5297"/>
    <w:rsid w:val="00C1241B"/>
    <w:rsid w:val="00C44391"/>
    <w:rsid w:val="00C570DB"/>
    <w:rsid w:val="00C73C54"/>
    <w:rsid w:val="00C9474C"/>
    <w:rsid w:val="00CC1816"/>
    <w:rsid w:val="00CD3A78"/>
    <w:rsid w:val="00CD6411"/>
    <w:rsid w:val="00CE21D7"/>
    <w:rsid w:val="00CF67F9"/>
    <w:rsid w:val="00D15A78"/>
    <w:rsid w:val="00D41B54"/>
    <w:rsid w:val="00D46F8C"/>
    <w:rsid w:val="00D568E0"/>
    <w:rsid w:val="00D64539"/>
    <w:rsid w:val="00D6604D"/>
    <w:rsid w:val="00DB7077"/>
    <w:rsid w:val="00DB76C2"/>
    <w:rsid w:val="00DC2793"/>
    <w:rsid w:val="00DD022C"/>
    <w:rsid w:val="00E71926"/>
    <w:rsid w:val="00EB7D58"/>
    <w:rsid w:val="00ED3078"/>
    <w:rsid w:val="00F2312D"/>
    <w:rsid w:val="00F43409"/>
    <w:rsid w:val="00F57BE8"/>
    <w:rsid w:val="00F72BEF"/>
    <w:rsid w:val="00FA0D26"/>
    <w:rsid w:val="00FB7B7F"/>
    <w:rsid w:val="00FD249F"/>
    <w:rsid w:val="00FD3DD2"/>
    <w:rsid w:val="00FE0481"/>
    <w:rsid w:val="0BAC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D5E057"/>
  <w15:docId w15:val="{B0FA037C-869D-4FC5-A0A6-2E1D6608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698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CD3A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D3A78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D3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D3A78"/>
    <w:rPr>
      <w:kern w:val="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D3A7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D3A7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209\AppData\Roaming\kingsoft\office6\templates\download\a7596becf30237674321eb656ac4265f\&#31616;&#21382;&#27714;&#32844;&#23653;&#21382;.docx" TargetMode="External"/></Relationships>
</file>

<file path=word/theme/theme1.xml><?xml version="1.0" encoding="utf-8"?>
<a:theme xmlns:a="http://schemas.openxmlformats.org/drawingml/2006/main" name="Office 主题​​">
  <a:themeElements>
    <a:clrScheme name="自定义 24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C7E8C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简历求职履历.docx</Template>
  <TotalTime>105</TotalTime>
  <Pages>1</Pages>
  <Words>0</Words>
  <Characters>4</Characters>
  <Application>Microsoft Office Word</Application>
  <DocSecurity>0</DocSecurity>
  <Lines>1</Lines>
  <Paragraphs>1</Paragraphs>
  <ScaleCrop>false</ScaleCrop>
  <Company>Microsoft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我不怕了i</dc:creator>
  <cp:lastModifiedBy>杨 帆</cp:lastModifiedBy>
  <cp:revision>113</cp:revision>
  <dcterms:created xsi:type="dcterms:W3CDTF">2020-10-18T06:13:00Z</dcterms:created>
  <dcterms:modified xsi:type="dcterms:W3CDTF">2022-05-27T15:04:00Z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1.0_yMmt8VgW4G0yX81hZhv+BjQGh4lRfa+bEq6hRXbOo5aH2LVwA8kp4K3SbUdYCiODLTWFnu0EzDuqBv0ZFCfF2A==</vt:lpwstr>
  </property>
  <property fmtid="{D5CDD505-2E9C-101B-9397-08002B2CF9AE}" pid="3" name="KSOProductBuildVer">
    <vt:lpwstr>2052-11.1.0.10000</vt:lpwstr>
  </property>
</Properties>
</file>